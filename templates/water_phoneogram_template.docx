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9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7"/>
        <w:gridCol w:w="1562"/>
        <w:gridCol w:w="283"/>
        <w:gridCol w:w="2126"/>
        <w:gridCol w:w="567"/>
        <w:gridCol w:w="4820"/>
      </w:tblGrid>
      <w:tr w:rsidR="003132DB" w:rsidRPr="003132DB" w14:paraId="5A05984E" w14:textId="77777777" w:rsidTr="006677B7">
        <w:trPr>
          <w:trHeight w:val="794"/>
        </w:trPr>
        <w:sdt>
          <w:sdtPr>
            <w:rPr>
              <w:rFonts w:cs="Times New Roman"/>
              <w:b/>
              <w:noProof/>
              <w:sz w:val="21"/>
              <w:szCs w:val="21"/>
              <w:lang w:eastAsia="en-GB"/>
            </w:rPr>
            <w:id w:val="-1035426052"/>
            <w:lock w:val="sdtContentLocked"/>
            <w:picture/>
          </w:sdtPr>
          <w:sdtEndPr/>
          <w:sdtContent>
            <w:tc>
              <w:tcPr>
                <w:tcW w:w="4538" w:type="dxa"/>
                <w:gridSpan w:val="4"/>
              </w:tcPr>
              <w:p w14:paraId="11FEA018" w14:textId="77777777" w:rsidR="003132DB" w:rsidRPr="00DC2FF7" w:rsidRDefault="00D31834" w:rsidP="00DC2FF7">
                <w:pPr>
                  <w:jc w:val="center"/>
                  <w:rPr>
                    <w:rFonts w:cs="Times New Roman"/>
                    <w:b/>
                    <w:noProof/>
                    <w:sz w:val="21"/>
                    <w:szCs w:val="21"/>
                    <w:lang w:eastAsia="en-GB"/>
                  </w:rPr>
                </w:pPr>
                <w:r>
                  <w:rPr>
                    <w:rFonts w:cs="Times New Roman"/>
                    <w:b/>
                    <w:noProof/>
                    <w:sz w:val="21"/>
                    <w:szCs w:val="21"/>
                    <w:lang w:val="ru-RU" w:eastAsia="ru-RU"/>
                  </w:rPr>
                  <w:drawing>
                    <wp:inline distT="0" distB="0" distL="0" distR="0" wp14:anchorId="3FF276D7" wp14:editId="53C5DDBC">
                      <wp:extent cx="1988845" cy="504000"/>
                      <wp:effectExtent l="0" t="0" r="0" b="0"/>
                      <wp:docPr id="2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8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988845" cy="50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Times New Roman" w:hAnsi="Times New Roman" w:cs="Times New Roman"/>
              <w:b/>
              <w:noProof/>
              <w:sz w:val="28"/>
              <w:szCs w:val="28"/>
            </w:rPr>
            <w:alias w:val="Пометка дсп/кт"/>
            <w:tag w:val="Пометка дсп/кт"/>
            <w:id w:val="-95013389"/>
            <w:lock w:val="sdtLocked"/>
            <w:placeholder>
              <w:docPart w:val="7274FFCE8FC84682BE71BB20B2821705"/>
            </w:placeholder>
            <w:docPartList>
              <w:docPartGallery w:val="Quick Parts"/>
              <w:docPartCategory w:val="ДСП"/>
            </w:docPartList>
          </w:sdtPr>
          <w:sdtEndPr/>
          <w:sdtContent>
            <w:tc>
              <w:tcPr>
                <w:tcW w:w="5387" w:type="dxa"/>
                <w:gridSpan w:val="2"/>
                <w:vMerge w:val="restart"/>
              </w:tcPr>
              <w:p w14:paraId="70507782" w14:textId="77777777" w:rsidR="003132DB" w:rsidRPr="00871FED" w:rsidRDefault="00424816" w:rsidP="00424816">
                <w:pPr>
                  <w:pStyle w:val="ConsPlusNormal"/>
                  <w:spacing w:line="300" w:lineRule="exact"/>
                  <w:ind w:firstLine="1"/>
                  <w:jc w:val="both"/>
                  <w:rPr>
                    <w:rFonts w:ascii="Times New Roman" w:hAnsi="Times New Roman" w:cs="Times New Roman"/>
                    <w:b/>
                    <w:noProof/>
                    <w:sz w:val="28"/>
                    <w:szCs w:val="28"/>
                  </w:rPr>
                </w:pPr>
                <w:r w:rsidRPr="00424816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 </w:t>
                </w:r>
              </w:p>
            </w:tc>
          </w:sdtContent>
        </w:sdt>
      </w:tr>
      <w:tr w:rsidR="003132DB" w:rsidRPr="003543B6" w14:paraId="53EA3420" w14:textId="77777777" w:rsidTr="006677B7">
        <w:trPr>
          <w:trHeight w:val="142"/>
        </w:trPr>
        <w:sdt>
          <w:sdtPr>
            <w:rPr>
              <w:b/>
            </w:rPr>
            <w:id w:val="-1147672882"/>
            <w:lock w:val="sdtContentLocked"/>
            <w:placeholder>
              <w:docPart w:val="6773C69AADED4CC8ABF1B7DDAFD63360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14:paraId="23B0DFB3" w14:textId="77777777" w:rsidR="003132DB" w:rsidRPr="003543B6" w:rsidRDefault="003132DB" w:rsidP="003049AD">
                <w:pPr>
                  <w:pStyle w:val="af0"/>
                  <w:rPr>
                    <w:b/>
                  </w:rPr>
                </w:pPr>
                <w:r>
                  <w:rPr>
                    <w:rStyle w:val="aa"/>
                  </w:rPr>
                  <w:t xml:space="preserve"> </w:t>
                </w:r>
              </w:p>
            </w:tc>
          </w:sdtContent>
        </w:sdt>
        <w:tc>
          <w:tcPr>
            <w:tcW w:w="5387" w:type="dxa"/>
            <w:gridSpan w:val="2"/>
            <w:vMerge/>
          </w:tcPr>
          <w:p w14:paraId="53829710" w14:textId="77777777" w:rsidR="003132DB" w:rsidRPr="003543B6" w:rsidRDefault="003132DB" w:rsidP="00DC2FF7">
            <w:pPr>
              <w:jc w:val="center"/>
              <w:rPr>
                <w:rFonts w:cs="Times New Roman"/>
                <w:b/>
                <w:noProof/>
                <w:sz w:val="21"/>
                <w:szCs w:val="21"/>
                <w:lang w:val="ru-RU" w:eastAsia="en-GB"/>
              </w:rPr>
            </w:pPr>
          </w:p>
        </w:tc>
      </w:tr>
      <w:tr w:rsidR="003543B6" w:rsidRPr="00B62B32" w14:paraId="2D1D7717" w14:textId="77777777" w:rsidTr="00BD751E">
        <w:trPr>
          <w:trHeight w:val="631"/>
        </w:trPr>
        <w:tc>
          <w:tcPr>
            <w:tcW w:w="4538" w:type="dxa"/>
            <w:gridSpan w:val="4"/>
          </w:tcPr>
          <w:sdt>
            <w:sdtPr>
              <w:id w:val="-1279638404"/>
              <w:lock w:val="sdtContentLocked"/>
              <w:placeholder>
                <w:docPart w:val="777ECF23B3AB4441ACC155A60C01A6FD"/>
              </w:placeholder>
            </w:sdtPr>
            <w:sdtEndPr/>
            <w:sdtContent>
              <w:p w14:paraId="5ADE9E5E" w14:textId="77777777" w:rsidR="008907AE" w:rsidRDefault="008907AE" w:rsidP="00F80FA4">
                <w:pPr>
                  <w:jc w:val="center"/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</w:pPr>
                <w:r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 xml:space="preserve">Акционерное общество </w:t>
                </w:r>
              </w:p>
              <w:p w14:paraId="296E67D2" w14:textId="77777777" w:rsidR="00F80FA4" w:rsidRPr="00F80FA4" w:rsidRDefault="008C0870" w:rsidP="00F80FA4">
                <w:pPr>
                  <w:jc w:val="center"/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</w:pPr>
                <w:r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>«Ро</w:t>
                </w:r>
                <w:r w:rsidR="00494D99"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>сатом Инфраструк</w:t>
                </w:r>
                <w:r w:rsidR="008907AE"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>т</w:t>
                </w:r>
                <w:r w:rsidR="00494D99"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>ур</w:t>
                </w:r>
                <w:r w:rsidR="008907AE"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>ные решения</w:t>
                </w:r>
                <w:r w:rsidR="00F80FA4" w:rsidRPr="00F80FA4"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>»</w:t>
                </w:r>
              </w:p>
              <w:p w14:paraId="0B91BDCE" w14:textId="77777777" w:rsidR="00F80FA4" w:rsidRPr="00F80FA4" w:rsidRDefault="008907AE" w:rsidP="00F80FA4">
                <w:pPr>
                  <w:jc w:val="center"/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</w:pPr>
                <w:r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>(АО «РИР</w:t>
                </w:r>
                <w:r w:rsidR="00F80FA4" w:rsidRPr="00F80FA4"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>»)</w:t>
                </w:r>
              </w:p>
              <w:p w14:paraId="712B4B7E" w14:textId="77777777" w:rsidR="003543B6" w:rsidRPr="00E750DD" w:rsidRDefault="00F80FA4" w:rsidP="00F80FA4">
                <w:pPr>
                  <w:jc w:val="center"/>
                  <w:rPr>
                    <w:lang w:val="ru-RU"/>
                  </w:rPr>
                </w:pPr>
                <w:r w:rsidRPr="00F80FA4">
                  <w:rPr>
                    <w:rFonts w:eastAsia="Calibri" w:cs="Times New Roman"/>
                    <w:b/>
                    <w:noProof/>
                    <w:sz w:val="24"/>
                    <w:lang w:val="ru-RU" w:eastAsia="en-GB"/>
                  </w:rPr>
                  <w:t>Филиал в г. Северске</w:t>
                </w:r>
              </w:p>
            </w:sdtContent>
          </w:sdt>
        </w:tc>
        <w:tc>
          <w:tcPr>
            <w:tcW w:w="567" w:type="dxa"/>
            <w:vMerge w:val="restart"/>
          </w:tcPr>
          <w:p w14:paraId="24FC21CD" w14:textId="77777777" w:rsidR="003543B6" w:rsidRPr="004971E8" w:rsidRDefault="003543B6" w:rsidP="00DC2FF7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 w:val="restart"/>
          </w:tcPr>
          <w:sdt>
            <w:sdtPr>
              <w:alias w:val="Адресат (не более 4 адресатов)"/>
              <w:tag w:val="Адресат (не более 4 адресатов)"/>
              <w:id w:val="-733938846"/>
              <w:placeholder>
                <w:docPart w:val="319F0A5DCBE6427C99ADD83237CF4B25"/>
              </w:placeholder>
              <w:docPartList>
                <w:docPartGallery w:val="Quick Parts"/>
                <w:docPartCategory w:val="Адресат"/>
              </w:docPartList>
            </w:sdtPr>
            <w:sdtEndPr/>
            <w:sdtContent>
              <w:sdt>
                <w:sdtPr>
                  <w:alias w:val="Адресат (не более 4 адресатов)"/>
                  <w:tag w:val="Адресат (не более 4 адресатов)"/>
                  <w:id w:val="-1919550377"/>
                  <w:placeholder>
                    <w:docPart w:val="E7422E842FB5495B8E270B053C5DFC03"/>
                  </w:placeholder>
                  <w:docPartList>
                    <w:docPartGallery w:val="Quick Parts"/>
                    <w:docPartCategory w:val="Адресат"/>
                  </w:docPartList>
                </w:sdtPr>
                <w:sdtEndPr/>
                <w:sdtContent>
                  <w:sdt>
                    <w:sdtPr>
                      <w:rPr>
                        <w:szCs w:val="28"/>
                      </w:rPr>
                      <w:alias w:val="Адресат (не более 4 адресатов)"/>
                      <w:tag w:val="Адресат (не более 4 адресатов)"/>
                      <w:id w:val="1459382969"/>
                      <w:docPartList>
                        <w:docPartGallery w:val="Quick Parts"/>
                        <w:docPartCategory w:val="Адресат"/>
                      </w:docPartList>
                    </w:sdtPr>
                    <w:sdtEndPr>
                      <w:rPr>
                        <w:bCs/>
                        <w:noProof/>
                        <w:lang w:val="ru-RU"/>
                      </w:rPr>
                    </w:sdtEndPr>
                    <w:sdtContent>
                      <w:sdt>
                        <w:sdtPr>
                          <w:alias w:val="Адресат (не более 4 адресатов)"/>
                          <w:tag w:val="Адресат (не более 4 адресатов)"/>
                          <w:id w:val="-124235010"/>
                          <w:placeholder>
                            <w:docPart w:val="57BBF43727B04F269EEC3DEF2393B99E"/>
                          </w:placeholder>
                          <w:docPartList>
                            <w:docPartGallery w:val="Quick Parts"/>
                            <w:docPartCategory w:val="Адресат"/>
                          </w:docPartList>
                        </w:sdtPr>
                        <w:sdtEndPr/>
                        <w:sdtContent>
                          <w:sdt>
                            <w:sdtPr>
                              <w:rPr>
                                <w:szCs w:val="28"/>
                              </w:rPr>
                              <w:alias w:val="Адресат (не более 4 адресатов)"/>
                              <w:tag w:val="Адресат (не более 4 адресатов)"/>
                              <w:id w:val="-1540734736"/>
                              <w:docPartList>
                                <w:docPartGallery w:val="Quick Parts"/>
                                <w:docPartCategory w:val="Адресат"/>
                              </w:docPartList>
                            </w:sdtPr>
                            <w:sdtEndPr>
                              <w:rPr>
                                <w:bCs/>
                                <w:noProof/>
                                <w:lang w:val="ru-RU"/>
                              </w:rPr>
                            </w:sdtEndPr>
                            <w:sdtContent>
                              <w:sdt>
                                <w:sdtPr>
                                  <w:alias w:val="Адресат (не более 4 адресатов)"/>
                                  <w:tag w:val="Адресат (не более 4 адресатов)"/>
                                  <w:id w:val="-1863277017"/>
                                  <w:placeholder>
                                    <w:docPart w:val="7CEA6A97F9F34010B804E55E444968C4"/>
                                  </w:placeholder>
                                  <w:docPartList>
                                    <w:docPartGallery w:val="Quick Parts"/>
                                    <w:docPartCategory w:val="Адресат"/>
                                  </w:docPartList>
                                </w:sdtPr>
                                <w:sdtEndPr/>
                                <w:sdtContent>
                                  <w:sdt>
                                    <w:sdtPr>
                                      <w:alias w:val="Адресат (не более 4 адресатов)"/>
                                      <w:tag w:val="Адресат (не более 4 адресатов)"/>
                                      <w:id w:val="108478971"/>
                                      <w:placeholder>
                                        <w:docPart w:val="7FBF4BBBF1884C1EB7158CD9E22A40F1"/>
                                      </w:placeholder>
                                      <w:docPartList>
                                        <w:docPartGallery w:val="Quick Parts"/>
                                        <w:docPartCategory w:val="Адресат"/>
                                      </w:docPartList>
                                    </w:sdtPr>
                                    <w:sdtEndPr/>
                                    <w:sdtContent>
                                      <w:sdt>
                                        <w:sdtPr>
                                          <w:rPr>
                                            <w:sz w:val="24"/>
                                          </w:rPr>
                                          <w:alias w:val="Адресат (не более 4 адресатов)"/>
                                          <w:tag w:val="Адресат (не более 4 адресатов)"/>
                                          <w:id w:val="-1996789858"/>
                                          <w:placeholder>
                                            <w:docPart w:val="94AC30AAEEC7436595899482909E0BC5"/>
                                          </w:placeholder>
                                          <w:docPartList>
                                            <w:docPartGallery w:val="Quick Parts"/>
                                            <w:docPartCategory w:val="Адресат"/>
                                          </w:docPartList>
                                        </w:sdtPr>
                                        <w:sdtEndPr/>
                                        <w:sdtContent>
                                          <w:p w14:paraId="5F900E0A" w14:textId="77777777" w:rsidR="00D46790" w:rsidRDefault="00D46790" w:rsidP="00D46790">
                                            <w:pPr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lang w:val="ru-RU"/>
                                              </w:rPr>
                                              <w:t>Директору</w:t>
                                            </w:r>
                                          </w:p>
                                          <w:p w14:paraId="34777697" w14:textId="77777777" w:rsidR="00D46790" w:rsidRDefault="00D46790" w:rsidP="00D46790">
                                            <w:pPr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lang w:val="ru-RU"/>
                                              </w:rPr>
                                              <w:t>ОАО Тепловые сети</w:t>
                                            </w:r>
                                          </w:p>
                                          <w:p w14:paraId="660D5A57" w14:textId="77777777" w:rsidR="00D46790" w:rsidRDefault="00D46790" w:rsidP="00D46790">
                                            <w:pPr>
                                              <w:rPr>
                                                <w:lang w:val="ru-RU"/>
                                              </w:rPr>
                                            </w:pPr>
                                            <w:r>
                                              <w:rPr>
                                                <w:lang w:val="ru-RU"/>
                                              </w:rPr>
                                              <w:t>Генералову В.А.</w:t>
                                            </w:r>
                                          </w:p>
                                          <w:p w14:paraId="1F377202" w14:textId="294FB37E" w:rsidR="003543B6" w:rsidRPr="00E107D0" w:rsidRDefault="00233B3D" w:rsidP="00D46790">
                                            <w:pPr>
                                              <w:tabs>
                                                <w:tab w:val="left" w:pos="3578"/>
                                                <w:tab w:val="left" w:pos="7655"/>
                                              </w:tabs>
                                            </w:pPr>
                                          </w:p>
                                        </w:sdtContent>
                                      </w:sdt>
                                    </w:sdtContent>
                                  </w:sdt>
                                </w:sdtContent>
                              </w:sdt>
                            </w:sdtContent>
                          </w:sdt>
                        </w:sdtContent>
                      </w:sdt>
                    </w:sdtContent>
                  </w:sdt>
                </w:sdtContent>
              </w:sdt>
            </w:sdtContent>
          </w:sdt>
        </w:tc>
      </w:tr>
      <w:tr w:rsidR="003543B6" w:rsidRPr="002668E6" w14:paraId="7FA3A29D" w14:textId="77777777" w:rsidTr="003543B6">
        <w:trPr>
          <w:trHeight w:val="142"/>
        </w:trPr>
        <w:sdt>
          <w:sdtPr>
            <w:id w:val="1456833216"/>
            <w:lock w:val="sdtContentLocked"/>
            <w:placeholder>
              <w:docPart w:val="6597AC79086D480CBFE939934435B61B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14:paraId="5E6E8851" w14:textId="77777777" w:rsidR="003543B6" w:rsidRPr="003543B6" w:rsidRDefault="003B7A46" w:rsidP="003B7A46">
                <w:pPr>
                  <w:pStyle w:val="af0"/>
                </w:pPr>
                <w:r>
                  <w:t xml:space="preserve"> </w:t>
                </w:r>
              </w:p>
            </w:tc>
          </w:sdtContent>
        </w:sdt>
        <w:tc>
          <w:tcPr>
            <w:tcW w:w="567" w:type="dxa"/>
            <w:vMerge/>
          </w:tcPr>
          <w:p w14:paraId="517078E5" w14:textId="77777777" w:rsidR="003543B6" w:rsidRPr="004971E8" w:rsidRDefault="003543B6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14:paraId="62DAD17D" w14:textId="77777777" w:rsidR="003543B6" w:rsidRDefault="003543B6" w:rsidP="003543B6">
            <w:pPr>
              <w:pStyle w:val="ab"/>
              <w:ind w:firstLine="0"/>
              <w:jc w:val="left"/>
            </w:pPr>
          </w:p>
        </w:tc>
      </w:tr>
      <w:tr w:rsidR="003543B6" w:rsidRPr="00DB420A" w14:paraId="3EB42C85" w14:textId="77777777" w:rsidTr="0033098D">
        <w:trPr>
          <w:trHeight w:val="630"/>
        </w:trPr>
        <w:tc>
          <w:tcPr>
            <w:tcW w:w="4538" w:type="dxa"/>
            <w:gridSpan w:val="4"/>
          </w:tcPr>
          <w:sdt>
            <w:sdtPr>
              <w:id w:val="466630737"/>
              <w:lock w:val="sdtContentLocked"/>
              <w:placeholder>
                <w:docPart w:val="DB451D0599B3475E8973E796F3E3E7FE"/>
              </w:placeholder>
            </w:sdtPr>
            <w:sdtEndPr/>
            <w:sdtContent>
              <w:p w14:paraId="43A26B0E" w14:textId="77777777" w:rsidR="00F80FA4" w:rsidRDefault="00F80FA4" w:rsidP="00F80FA4">
                <w:pPr>
                  <w:pStyle w:val="ae"/>
                </w:pPr>
                <w:r>
                  <w:t xml:space="preserve">а/я 577,  г. Северск, </w:t>
                </w:r>
              </w:p>
              <w:p w14:paraId="48F1C20A" w14:textId="77777777" w:rsidR="00F80FA4" w:rsidRDefault="00F80FA4" w:rsidP="00F80FA4">
                <w:pPr>
                  <w:pStyle w:val="ae"/>
                </w:pPr>
                <w:r>
                  <w:t>Томская обл., 636000</w:t>
                </w:r>
              </w:p>
              <w:p w14:paraId="7DADDE2F" w14:textId="77777777" w:rsidR="00F80FA4" w:rsidRDefault="00F80FA4" w:rsidP="00F80FA4">
                <w:pPr>
                  <w:pStyle w:val="ae"/>
                </w:pPr>
                <w:r>
                  <w:t>Телефон (3823</w:t>
                </w:r>
                <w:r w:rsidR="00E47866">
                  <w:t>) 55-52-12, факс (3823) 55-51-31</w:t>
                </w:r>
              </w:p>
              <w:p w14:paraId="1231A823" w14:textId="77777777" w:rsidR="00F80FA4" w:rsidRPr="00E47866" w:rsidRDefault="006C1998" w:rsidP="00E47866">
                <w:pPr>
                  <w:pStyle w:val="ae"/>
                  <w:spacing w:line="264" w:lineRule="auto"/>
                  <w:rPr>
                    <w:lang w:val="en-US"/>
                  </w:rPr>
                </w:pPr>
                <w:r w:rsidRPr="006C1998">
                  <w:rPr>
                    <w:lang w:val="en-US"/>
                  </w:rPr>
                  <w:t>E</w:t>
                </w:r>
                <w:r w:rsidRPr="00E47866">
                  <w:rPr>
                    <w:lang w:val="en-US"/>
                  </w:rPr>
                  <w:t>-</w:t>
                </w:r>
                <w:r w:rsidRPr="006C1998">
                  <w:rPr>
                    <w:lang w:val="en-US"/>
                  </w:rPr>
                  <w:t>mail</w:t>
                </w:r>
                <w:r w:rsidRPr="00E47866">
                  <w:rPr>
                    <w:lang w:val="en-US"/>
                  </w:rPr>
                  <w:t xml:space="preserve">: </w:t>
                </w:r>
                <w:hyperlink r:id="rId9" w:history="1">
                  <w:r w:rsidR="008F6C6F">
                    <w:rPr>
                      <w:rStyle w:val="af3"/>
                      <w:lang w:val="en-US"/>
                    </w:rPr>
                    <w:t>rir</w:t>
                  </w:r>
                  <w:r w:rsidR="008F6C6F" w:rsidRPr="00E47866">
                    <w:rPr>
                      <w:rStyle w:val="af3"/>
                      <w:lang w:val="en-US"/>
                    </w:rPr>
                    <w:t>-</w:t>
                  </w:r>
                  <w:r w:rsidR="008F6C6F">
                    <w:rPr>
                      <w:rStyle w:val="af3"/>
                      <w:lang w:val="en-US"/>
                    </w:rPr>
                    <w:t>seversk</w:t>
                  </w:r>
                  <w:r w:rsidR="008F6C6F" w:rsidRPr="00E47866">
                    <w:rPr>
                      <w:rStyle w:val="af3"/>
                      <w:lang w:val="en-US"/>
                    </w:rPr>
                    <w:t>@</w:t>
                  </w:r>
                  <w:r w:rsidR="008F6C6F" w:rsidRPr="008F6C6F">
                    <w:rPr>
                      <w:rStyle w:val="af3"/>
                      <w:lang w:val="en-US"/>
                    </w:rPr>
                    <w:t>rosatom</w:t>
                  </w:r>
                  <w:r w:rsidR="008F6C6F" w:rsidRPr="00E47866">
                    <w:rPr>
                      <w:rStyle w:val="af3"/>
                      <w:lang w:val="en-US"/>
                    </w:rPr>
                    <w:t>.</w:t>
                  </w:r>
                  <w:r w:rsidR="008F6C6F" w:rsidRPr="008F6C6F">
                    <w:rPr>
                      <w:rStyle w:val="af3"/>
                      <w:lang w:val="en-US"/>
                    </w:rPr>
                    <w:t>ru</w:t>
                  </w:r>
                </w:hyperlink>
              </w:p>
              <w:p w14:paraId="160C1252" w14:textId="77777777" w:rsidR="00F80FA4" w:rsidRDefault="00F80FA4" w:rsidP="00E47866">
                <w:pPr>
                  <w:pStyle w:val="ae"/>
                  <w:spacing w:line="264" w:lineRule="auto"/>
                </w:pPr>
                <w:r>
                  <w:t>ОКПО 24619106, ОГРН 1117746439480</w:t>
                </w:r>
              </w:p>
              <w:p w14:paraId="682791D4" w14:textId="77777777" w:rsidR="003543B6" w:rsidRPr="006F22EB" w:rsidRDefault="00F80FA4" w:rsidP="00F80FA4">
                <w:pPr>
                  <w:pStyle w:val="ae"/>
                </w:pPr>
                <w:r>
                  <w:t>ИНН 7706757331, КПП 702443001</w:t>
                </w:r>
              </w:p>
            </w:sdtContent>
          </w:sdt>
        </w:tc>
        <w:tc>
          <w:tcPr>
            <w:tcW w:w="567" w:type="dxa"/>
            <w:vMerge/>
          </w:tcPr>
          <w:p w14:paraId="51125B24" w14:textId="77777777" w:rsidR="003543B6" w:rsidRPr="004971E8" w:rsidRDefault="003543B6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14:paraId="483F47D9" w14:textId="77777777" w:rsidR="003543B6" w:rsidRDefault="003543B6" w:rsidP="003543B6">
            <w:pPr>
              <w:pStyle w:val="ab"/>
              <w:ind w:firstLine="0"/>
              <w:jc w:val="left"/>
            </w:pPr>
          </w:p>
        </w:tc>
      </w:tr>
      <w:tr w:rsidR="003543B6" w:rsidRPr="00A9178D" w14:paraId="28B75FEA" w14:textId="77777777" w:rsidTr="0033098D">
        <w:trPr>
          <w:trHeight w:val="454"/>
        </w:trPr>
        <w:tc>
          <w:tcPr>
            <w:tcW w:w="2129" w:type="dxa"/>
            <w:gridSpan w:val="2"/>
            <w:tcBorders>
              <w:bottom w:val="single" w:sz="4" w:space="0" w:color="auto"/>
            </w:tcBorders>
            <w:vAlign w:val="bottom"/>
          </w:tcPr>
          <w:p w14:paraId="211CB83E" w14:textId="77777777" w:rsidR="003543B6" w:rsidRPr="002C64BA" w:rsidRDefault="003543B6" w:rsidP="003B7A46">
            <w:pPr>
              <w:pStyle w:val="af1"/>
            </w:pPr>
          </w:p>
        </w:tc>
        <w:sdt>
          <w:sdtPr>
            <w:id w:val="1244690888"/>
            <w:lock w:val="sdtContentLocked"/>
            <w:placeholder>
              <w:docPart w:val="70325CB735DA4271A3ED809FD09D513A"/>
            </w:placeholder>
          </w:sdtPr>
          <w:sdtEndPr/>
          <w:sdtContent>
            <w:bookmarkStart w:id="0" w:name="stamp_date_and_number" w:displacedByCustomXml="prev"/>
            <w:tc>
              <w:tcPr>
                <w:tcW w:w="283" w:type="dxa"/>
                <w:vAlign w:val="bottom"/>
              </w:tcPr>
              <w:p w14:paraId="65D4F8C4" w14:textId="77777777" w:rsidR="003543B6" w:rsidRPr="00ED3ACA" w:rsidRDefault="00603A50" w:rsidP="003B7A46">
                <w:pPr>
                  <w:pStyle w:val="af1"/>
                  <w:jc w:val="center"/>
                </w:pPr>
                <w:r>
                  <w:t>№</w:t>
                </w:r>
              </w:p>
            </w:tc>
            <w:bookmarkEnd w:id="0" w:displacedByCustomXml="next"/>
          </w:sdtContent>
        </w:sdt>
        <w:tc>
          <w:tcPr>
            <w:tcW w:w="2126" w:type="dxa"/>
            <w:tcBorders>
              <w:bottom w:val="single" w:sz="4" w:space="0" w:color="auto"/>
            </w:tcBorders>
            <w:vAlign w:val="bottom"/>
          </w:tcPr>
          <w:p w14:paraId="365853AA" w14:textId="77777777" w:rsidR="003543B6" w:rsidRPr="002C64BA" w:rsidRDefault="003543B6" w:rsidP="003B7A46">
            <w:pPr>
              <w:pStyle w:val="af1"/>
            </w:pPr>
          </w:p>
        </w:tc>
        <w:tc>
          <w:tcPr>
            <w:tcW w:w="567" w:type="dxa"/>
          </w:tcPr>
          <w:p w14:paraId="758E8023" w14:textId="77777777" w:rsidR="003543B6" w:rsidRPr="00A9178D" w:rsidRDefault="003543B6" w:rsidP="003543B6">
            <w:pPr>
              <w:jc w:val="center"/>
              <w:rPr>
                <w:rFonts w:cs="Times New Roman"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14:paraId="76D6C7AE" w14:textId="77777777" w:rsidR="003543B6" w:rsidRPr="00A9178D" w:rsidRDefault="003543B6" w:rsidP="003543B6">
            <w:pPr>
              <w:jc w:val="center"/>
              <w:rPr>
                <w:rFonts w:cs="Times New Roman"/>
                <w:noProof/>
                <w:lang w:val="ru-RU" w:eastAsia="en-GB"/>
              </w:rPr>
            </w:pPr>
          </w:p>
        </w:tc>
      </w:tr>
      <w:tr w:rsidR="003543B6" w:rsidRPr="00A9178D" w14:paraId="4E6BE4DE" w14:textId="77777777" w:rsidTr="00A13FD1">
        <w:trPr>
          <w:trHeight w:val="454"/>
        </w:trPr>
        <w:tc>
          <w:tcPr>
            <w:tcW w:w="567" w:type="dxa"/>
            <w:vAlign w:val="bottom"/>
          </w:tcPr>
          <w:p w14:paraId="1DE757AC" w14:textId="77777777" w:rsidR="003543B6" w:rsidRPr="007C549A" w:rsidRDefault="003543B6" w:rsidP="003B7A46">
            <w:pPr>
              <w:pStyle w:val="af1"/>
            </w:pPr>
            <w:r w:rsidRPr="00D166E4">
              <w:t>На</w:t>
            </w:r>
            <w:r w:rsidRPr="007C549A">
              <w:t xml:space="preserve"> №</w:t>
            </w:r>
          </w:p>
        </w:tc>
        <w:tc>
          <w:tcPr>
            <w:tcW w:w="1562" w:type="dxa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4F1B15C9" w14:textId="77777777" w:rsidR="003543B6" w:rsidRPr="003B7A46" w:rsidRDefault="003543B6" w:rsidP="003B7A46">
            <w:pPr>
              <w:pStyle w:val="af1"/>
              <w:rPr>
                <w:spacing w:val="-12"/>
              </w:rPr>
            </w:pPr>
          </w:p>
        </w:tc>
        <w:tc>
          <w:tcPr>
            <w:tcW w:w="283" w:type="dxa"/>
            <w:vAlign w:val="bottom"/>
          </w:tcPr>
          <w:p w14:paraId="5D1F919D" w14:textId="77777777" w:rsidR="003543B6" w:rsidRPr="00ED3ACA" w:rsidRDefault="003543B6" w:rsidP="003B7A46">
            <w:pPr>
              <w:pStyle w:val="af1"/>
              <w:jc w:val="center"/>
            </w:pPr>
            <w:r w:rsidRPr="00ED3ACA">
              <w:t>от</w:t>
            </w:r>
          </w:p>
        </w:tc>
        <w:sdt>
          <w:sdtPr>
            <w:alias w:val="Дата документа адресата"/>
            <w:tag w:val="Дата документа адресата"/>
            <w:id w:val="-686285532"/>
            <w:lock w:val="sdtLocked"/>
            <w:placeholder>
              <w:docPart w:val="EB0D12015D414B6E950141EBE6090CED"/>
            </w:placeholder>
            <w:showingPlcHdr/>
            <w:date w:fullDate="2025-09-12T00:00:00Z">
              <w:dateFormat w:val="dd.MM.yyyy"/>
              <w:lid w:val="ru-RU"/>
              <w:storeMappedDataAs w:val="dateTime"/>
              <w:calendar w:val="gregorian"/>
            </w:date>
          </w:sdtPr>
          <w:sdtEndPr/>
          <w:sdtContent>
            <w:tc>
              <w:tcPr>
                <w:tcW w:w="2126" w:type="dxa"/>
                <w:tcBorders>
                  <w:top w:val="single" w:sz="4" w:space="0" w:color="auto"/>
                  <w:bottom w:val="single" w:sz="4" w:space="0" w:color="auto"/>
                </w:tcBorders>
                <w:vAlign w:val="bottom"/>
              </w:tcPr>
              <w:p w14:paraId="1F222CD2" w14:textId="77777777" w:rsidR="003543B6" w:rsidRPr="00A9178D" w:rsidRDefault="00D46BB1" w:rsidP="00D46BB1">
                <w:pPr>
                  <w:pStyle w:val="af1"/>
                  <w:ind w:left="137"/>
                </w:pPr>
                <w:r>
                  <w:t xml:space="preserve"> </w:t>
                </w:r>
              </w:p>
            </w:tc>
          </w:sdtContent>
        </w:sdt>
        <w:tc>
          <w:tcPr>
            <w:tcW w:w="567" w:type="dxa"/>
          </w:tcPr>
          <w:p w14:paraId="7D1E46A2" w14:textId="77777777" w:rsidR="003543B6" w:rsidRPr="00A9178D" w:rsidRDefault="003543B6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14:paraId="0D88A699" w14:textId="77777777" w:rsidR="003543B6" w:rsidRPr="00A9178D" w:rsidRDefault="003543B6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</w:tr>
      <w:tr w:rsidR="003543B6" w:rsidRPr="00A9178D" w14:paraId="5F8F18C2" w14:textId="77777777" w:rsidTr="00517DF1">
        <w:trPr>
          <w:trHeight w:hRule="exact" w:val="283"/>
        </w:trPr>
        <w:sdt>
          <w:sdtPr>
            <w:rPr>
              <w:rFonts w:cs="Times New Roman"/>
              <w:noProof/>
              <w:sz w:val="10"/>
              <w:szCs w:val="10"/>
              <w:lang w:val="ru-RU" w:eastAsia="en-GB"/>
            </w:rPr>
            <w:id w:val="588041698"/>
            <w:lock w:val="sdtContentLocked"/>
            <w:placeholder>
              <w:docPart w:val="AD914D33AE3F424786D0A5B2A9C91854"/>
            </w:placeholder>
            <w:showingPlcHdr/>
          </w:sdtPr>
          <w:sdtEndPr/>
          <w:sdtContent>
            <w:tc>
              <w:tcPr>
                <w:tcW w:w="4538" w:type="dxa"/>
                <w:gridSpan w:val="4"/>
              </w:tcPr>
              <w:p w14:paraId="1C37F5B6" w14:textId="77777777" w:rsidR="003543B6" w:rsidRPr="003543B6" w:rsidRDefault="00A55246" w:rsidP="00517DF1">
                <w:pPr>
                  <w:jc w:val="center"/>
                  <w:rPr>
                    <w:rFonts w:cs="Times New Roman"/>
                    <w:noProof/>
                    <w:sz w:val="10"/>
                    <w:szCs w:val="10"/>
                    <w:lang w:val="ru-RU" w:eastAsia="en-GB"/>
                  </w:rPr>
                </w:pPr>
                <w:r w:rsidRPr="00517DF1">
                  <w:rPr>
                    <w:rStyle w:val="aa"/>
                    <w:rFonts w:cs="Times New Roman"/>
                  </w:rPr>
                  <w:t xml:space="preserve"> </w:t>
                </w:r>
              </w:p>
            </w:tc>
          </w:sdtContent>
        </w:sdt>
        <w:tc>
          <w:tcPr>
            <w:tcW w:w="567" w:type="dxa"/>
          </w:tcPr>
          <w:p w14:paraId="29DA1186" w14:textId="77777777" w:rsidR="003543B6" w:rsidRPr="00CE1035" w:rsidRDefault="003543B6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14:paraId="2DDF0351" w14:textId="77777777" w:rsidR="003543B6" w:rsidRPr="00CE1035" w:rsidRDefault="003543B6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</w:tr>
      <w:tr w:rsidR="003543B6" w:rsidRPr="0033600F" w14:paraId="4D7DB05A" w14:textId="77777777" w:rsidTr="00BD751E">
        <w:trPr>
          <w:trHeight w:val="454"/>
        </w:trPr>
        <w:sdt>
          <w:sdtPr>
            <w:rPr>
              <w:rFonts w:cs="Times New Roman"/>
              <w:szCs w:val="28"/>
              <w:lang w:eastAsia="en-GB"/>
            </w:rPr>
            <w:alias w:val="Заголовок письма. Не более 5 строк"/>
            <w:tag w:val="Заголовок письма"/>
            <w:id w:val="937034132"/>
            <w:lock w:val="sdtLocked"/>
            <w:placeholder>
              <w:docPart w:val="80664FB01CB54AADB09C4E82656BBB4E"/>
            </w:placeholder>
          </w:sdtPr>
          <w:sdtEndPr/>
          <w:sdtContent>
            <w:sdt>
              <w:sdtPr>
                <w:rPr>
                  <w:rFonts w:cs="Times New Roman"/>
                  <w:szCs w:val="28"/>
                  <w:lang w:eastAsia="en-GB"/>
                </w:rPr>
                <w:alias w:val="Заголовок письма. Не более 5 строк"/>
                <w:tag w:val="Заголовок письма"/>
                <w:id w:val="1968777509"/>
                <w:placeholder>
                  <w:docPart w:val="B02AE459E5C34325BE1167316104112A"/>
                </w:placeholder>
              </w:sdtPr>
              <w:sdtEndPr/>
              <w:sdtContent>
                <w:sdt>
                  <w:sdtPr>
                    <w:rPr>
                      <w:rFonts w:cs="Times New Roman"/>
                      <w:szCs w:val="28"/>
                      <w:lang w:eastAsia="en-GB"/>
                    </w:rPr>
                    <w:alias w:val="Заголовок письма. Не более 5 строк"/>
                    <w:tag w:val="Заголовок письма"/>
                    <w:id w:val="12501046"/>
                  </w:sdtPr>
                  <w:sdtEndPr>
                    <w:rPr>
                      <w:rFonts w:eastAsia="Calibri"/>
                    </w:rPr>
                  </w:sdtEndPr>
                  <w:sdtContent>
                    <w:sdt>
                      <w:sdtPr>
                        <w:rPr>
                          <w:rFonts w:cs="Times New Roman"/>
                          <w:szCs w:val="28"/>
                          <w:lang w:eastAsia="en-GB"/>
                        </w:rPr>
                        <w:alias w:val="Заголовок письма. Не более 5 строк"/>
                        <w:tag w:val="Заголовок письма"/>
                        <w:id w:val="1264727961"/>
                        <w:placeholder>
                          <w:docPart w:val="9EED99AB394843ABAD0477C509DAD14B"/>
                        </w:placeholder>
                      </w:sdtPr>
                      <w:sdtEndPr/>
                      <w:sdtContent>
                        <w:tc>
                          <w:tcPr>
                            <w:tcW w:w="4538" w:type="dxa"/>
                            <w:gridSpan w:val="4"/>
                          </w:tcPr>
                          <w:p w14:paraId="0FB5BE9E" w14:textId="0BC30EC1" w:rsidR="003543B6" w:rsidRPr="002A416A" w:rsidRDefault="00A12659" w:rsidP="00D46BB1">
                            <w:pPr>
                              <w:rPr>
                                <w:rFonts w:cs="Times New Roman"/>
                                <w:szCs w:val="28"/>
                                <w:lang w:val="ru-RU" w:eastAsia="en-GB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  <w:lang w:val="ru-RU" w:eastAsia="en-GB"/>
                              </w:rPr>
                              <w:t>О подключении точек ГСПО</w:t>
                            </w:r>
                          </w:p>
                        </w:tc>
                      </w:sdtContent>
                    </w:sdt>
                  </w:sdtContent>
                </w:sdt>
              </w:sdtContent>
            </w:sdt>
          </w:sdtContent>
        </w:sdt>
        <w:tc>
          <w:tcPr>
            <w:tcW w:w="567" w:type="dxa"/>
          </w:tcPr>
          <w:p w14:paraId="4A5E7BB4" w14:textId="77777777" w:rsidR="003543B6" w:rsidRPr="00CE1035" w:rsidRDefault="003543B6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  <w:tc>
          <w:tcPr>
            <w:tcW w:w="4820" w:type="dxa"/>
            <w:vMerge/>
          </w:tcPr>
          <w:p w14:paraId="25BC8D19" w14:textId="77777777" w:rsidR="003543B6" w:rsidRPr="00CE1035" w:rsidRDefault="003543B6" w:rsidP="003543B6">
            <w:pPr>
              <w:jc w:val="center"/>
              <w:rPr>
                <w:rFonts w:cs="Times New Roman"/>
                <w:b/>
                <w:noProof/>
                <w:lang w:val="ru-RU" w:eastAsia="en-GB"/>
              </w:rPr>
            </w:pPr>
          </w:p>
        </w:tc>
      </w:tr>
    </w:tbl>
    <w:p w14:paraId="69E35658" w14:textId="77777777" w:rsidR="00180657" w:rsidRDefault="00180657" w:rsidP="00F707C8">
      <w:pPr>
        <w:ind w:firstLine="709"/>
        <w:jc w:val="both"/>
        <w:rPr>
          <w:rFonts w:cs="Times New Roman"/>
          <w:szCs w:val="28"/>
          <w:lang w:val="ru-RU"/>
        </w:rPr>
      </w:pPr>
    </w:p>
    <w:sdt>
      <w:sdtPr>
        <w:rPr>
          <w:rFonts w:cs="Times New Roman"/>
          <w:szCs w:val="28"/>
          <w:lang w:val="ru-RU"/>
        </w:rPr>
        <w:alias w:val="Обращение к адресату. При необходимости удаляется"/>
        <w:id w:val="-1834292982"/>
        <w:placeholder>
          <w:docPart w:val="CB88F51771D949B0885F9C39445BB0E2"/>
        </w:placeholder>
      </w:sdtPr>
      <w:sdtEndPr/>
      <w:sdtContent>
        <w:sdt>
          <w:sdtPr>
            <w:rPr>
              <w:rFonts w:cs="Times New Roman"/>
              <w:szCs w:val="28"/>
              <w:lang w:val="ru-RU"/>
            </w:rPr>
            <w:alias w:val="Обращение к адресату. При необходимости удаляется"/>
            <w:id w:val="-1693905840"/>
            <w:placeholder>
              <w:docPart w:val="4FED4B60369B4FA3A53B4768251FCD3F"/>
            </w:placeholder>
          </w:sdtPr>
          <w:sdtEndPr/>
          <w:sdtContent>
            <w:p w14:paraId="51744C27" w14:textId="65517192" w:rsidR="00180657" w:rsidRPr="00D166E4" w:rsidRDefault="0033600F" w:rsidP="0033600F">
              <w:pPr>
                <w:spacing w:before="120"/>
                <w:jc w:val="center"/>
                <w:rPr>
                  <w:rFonts w:cs="Times New Roman"/>
                  <w:szCs w:val="28"/>
                  <w:lang w:val="ru-RU"/>
                </w:rPr>
              </w:pPr>
              <w:r>
                <w:rPr>
                  <w:rFonts w:cs="Times New Roman"/>
                  <w:szCs w:val="28"/>
                  <w:lang w:val="ru-RU"/>
                </w:rPr>
                <w:t>Телефонограмма № 156 от 19.06.2025</w:t>
              </w:r>
            </w:p>
          </w:sdtContent>
        </w:sdt>
      </w:sdtContent>
    </w:sdt>
    <w:p w14:paraId="759A5A5E" w14:textId="77777777" w:rsidR="00F707C8" w:rsidRPr="002A416A" w:rsidRDefault="00F707C8" w:rsidP="003049AD">
      <w:pPr>
        <w:pStyle w:val="ab"/>
      </w:pPr>
    </w:p>
    <w:sdt>
      <w:sdtPr>
        <w:id w:val="1639299410"/>
        <w:placeholder>
          <w:docPart w:val="604CC8F141634212BF4CA3DEB6F18438"/>
        </w:placeholder>
      </w:sdtPr>
      <w:sdtEndPr>
        <w:rPr>
          <w:rFonts w:eastAsia="Times New Roman" w:cs="Times New Roman"/>
          <w:sz w:val="20"/>
          <w:szCs w:val="20"/>
          <w:lang w:eastAsia="ru-RU"/>
        </w:rPr>
      </w:sdtEndPr>
      <w:sdtContent>
        <w:sdt>
          <w:sdtPr>
            <w:rPr>
              <w:szCs w:val="28"/>
            </w:rPr>
            <w:id w:val="-1659223557"/>
          </w:sdtPr>
          <w:sdtEndPr>
            <w:rPr>
              <w:rFonts w:eastAsia="Times New Roman" w:cs="Times New Roman"/>
              <w:sz w:val="20"/>
              <w:lang w:eastAsia="ru-RU"/>
            </w:rPr>
          </w:sdtEndPr>
          <w:sdtContent>
            <w:sdt>
              <w:sdtPr>
                <w:rPr>
                  <w:szCs w:val="28"/>
                </w:rPr>
                <w:id w:val="-594242041"/>
              </w:sdtPr>
              <w:sdtEndPr>
                <w:rPr>
                  <w:rFonts w:eastAsia="Times New Roman" w:cs="Times New Roman"/>
                  <w:sz w:val="20"/>
                  <w:lang w:eastAsia="ru-RU"/>
                </w:rPr>
              </w:sdtEndPr>
              <w:sdtContent>
                <w:sdt>
                  <w:sdtPr>
                    <w:id w:val="1132981464"/>
                    <w:placeholder>
                      <w:docPart w:val="CB67A0B28E3D4F5B9CD0B6BFC6DCD76E"/>
                    </w:placeholder>
                  </w:sdtPr>
                  <w:sdtEndPr>
                    <w:rPr>
                      <w:rFonts w:eastAsia="Times New Roman" w:cs="Times New Roman"/>
                      <w:sz w:val="20"/>
                      <w:szCs w:val="20"/>
                      <w:lang w:eastAsia="ru-RU"/>
                    </w:rPr>
                  </w:sdtEndPr>
                  <w:sdtContent>
                    <w:sdt>
                      <w:sdtPr>
                        <w:id w:val="-310330399"/>
                        <w:placeholder>
                          <w:docPart w:val="BA855D3FE32F46DCBDBA2A2DF6BC409C"/>
                        </w:placeholder>
                      </w:sdtPr>
                      <w:sdtEndPr/>
                      <w:sdtContent>
                        <w:sdt>
                          <w:sdtPr>
                            <w:id w:val="-700936119"/>
                            <w:placeholder>
                              <w:docPart w:val="0F0E3341BA1B4EC6A0BB3D7179241E10"/>
                            </w:placeholder>
                          </w:sdtPr>
                          <w:sdtEndPr/>
                          <w:sdtContent>
                            <w:p w14:paraId="057E8DAD" w14:textId="77777777" w:rsidR="0033600F" w:rsidRDefault="0033600F" w:rsidP="0033600F">
                              <w:pPr>
                                <w:autoSpaceDE w:val="0"/>
                                <w:autoSpaceDN w:val="0"/>
                                <w:adjustRightInd w:val="0"/>
                                <w:spacing w:line="276" w:lineRule="auto"/>
                                <w:ind w:right="142" w:firstLine="709"/>
                                <w:jc w:val="both"/>
                                <w:rPr>
                                  <w:szCs w:val="28"/>
                                  <w:lang w:val="ru-RU"/>
                                </w:rPr>
                              </w:pPr>
                              <w:r w:rsidRPr="009D717C">
                                <w:rPr>
                                  <w:szCs w:val="28"/>
                                  <w:lang w:val="ru-RU"/>
                                </w:rPr>
                                <w:t xml:space="preserve">В связи с </w:t>
                              </w:r>
                              <w:r>
                                <w:rPr>
                                  <w:szCs w:val="28"/>
                                  <w:lang w:val="ru-RU"/>
                                </w:rPr>
                                <w:t>поступившими заявлениями от потребителей о подаче воды на технологические нужды,</w:t>
                              </w:r>
                              <w:r w:rsidRPr="00DF3A0E">
                                <w:rPr>
                                  <w:szCs w:val="28"/>
                                  <w:lang w:val="ru-RU"/>
                                </w:rPr>
                                <w:t xml:space="preserve"> </w:t>
                              </w:r>
                              <w:r>
                                <w:rPr>
                                  <w:szCs w:val="28"/>
                                  <w:lang w:val="ru-RU"/>
                                </w:rPr>
                                <w:t>п</w:t>
                              </w:r>
                              <w:r w:rsidRPr="00E8659A">
                                <w:rPr>
                                  <w:szCs w:val="28"/>
                                  <w:lang w:val="ru-RU"/>
                                </w:rPr>
                                <w:t>рошу Вас</w:t>
                              </w:r>
                              <w:r>
                                <w:rPr>
                                  <w:szCs w:val="28"/>
                                  <w:lang w:val="ru-RU"/>
                                </w:rPr>
                                <w:t xml:space="preserve"> </w:t>
                              </w:r>
                              <w:r w:rsidRPr="00E8659A">
                                <w:rPr>
                                  <w:rFonts w:cs="Times New Roman"/>
                                  <w:szCs w:val="28"/>
                                  <w:lang w:val="ru-RU"/>
                                </w:rPr>
                                <w:t xml:space="preserve">произвести </w:t>
                              </w:r>
                              <w:r>
                                <w:rPr>
                                  <w:szCs w:val="28"/>
                                  <w:lang w:val="ru-RU"/>
                                </w:rPr>
                                <w:t>подключение подающего трубопровода в следующих точках подключения:</w:t>
                              </w:r>
                            </w:p>
                            <w:p w14:paraId="45762FBC" w14:textId="37FEC62E" w:rsidR="0058307B" w:rsidRPr="0058307B" w:rsidRDefault="0058307B" w:rsidP="0058307B">
                              <w:pPr>
                                <w:autoSpaceDE w:val="0"/>
                                <w:autoSpaceDN w:val="0"/>
                                <w:adjustRightInd w:val="0"/>
                                <w:spacing w:line="276" w:lineRule="auto"/>
                                <w:ind w:right="142" w:firstLine="709"/>
                                <w:jc w:val="both"/>
                                <w:rPr>
                                  <w:szCs w:val="28"/>
                                  <w:lang w:val="ru-RU"/>
                                </w:rPr>
                              </w:pPr>
                              <w:r w:rsidRPr="0058307B">
                                <w:rPr>
                                  <w:szCs w:val="28"/>
                                  <w:lang w:val="ru-RU"/>
                                </w:rPr>
                                <w:t>1.т. 184 (ИГБ Ленинградская 26/1);</w:t>
                              </w:r>
                            </w:p>
                            <w:p w14:paraId="65242DD2" w14:textId="440593F9" w:rsidR="0058307B" w:rsidRDefault="0058307B" w:rsidP="0058307B">
                              <w:pPr>
                                <w:autoSpaceDE w:val="0"/>
                                <w:autoSpaceDN w:val="0"/>
                                <w:adjustRightInd w:val="0"/>
                                <w:spacing w:line="276" w:lineRule="auto"/>
                                <w:ind w:right="142" w:firstLine="709"/>
                                <w:jc w:val="both"/>
                                <w:rPr>
                                  <w:szCs w:val="28"/>
                                  <w:lang w:val="ru-RU"/>
                                </w:rPr>
                              </w:pPr>
                              <w:r w:rsidRPr="0058307B">
                                <w:rPr>
                                  <w:szCs w:val="28"/>
                                  <w:lang w:val="ru-RU"/>
                                </w:rPr>
                                <w:t>2.т. 103 (ГСПО Сосна 7).</w:t>
                              </w:r>
                            </w:p>
                            <w:p w14:paraId="21F40118" w14:textId="4B6E64F7" w:rsidR="00282A7A" w:rsidRPr="0033600F" w:rsidRDefault="0033600F" w:rsidP="0058307B">
                              <w:pPr>
                                <w:autoSpaceDE w:val="0"/>
                                <w:autoSpaceDN w:val="0"/>
                                <w:adjustRightInd w:val="0"/>
                                <w:spacing w:line="276" w:lineRule="auto"/>
                                <w:ind w:right="142" w:firstLine="709"/>
                                <w:jc w:val="both"/>
                                <w:rPr>
                                  <w:lang w:val="ru-RU"/>
                                </w:rPr>
                              </w:pPr>
                              <w:r w:rsidRPr="000D48A6">
                                <w:rPr>
                                  <w:szCs w:val="28"/>
                                  <w:lang w:val="ru-RU"/>
                                </w:rPr>
                                <w:t xml:space="preserve">Дату и время вызова представителя Филиала необходимо согласовать не ранее, чем за сутки до подключения по тел. 555-044. </w:t>
                              </w:r>
                            </w:p>
                          </w:sdtContent>
                        </w:sdt>
                      </w:sdtContent>
                    </w:sdt>
                  </w:sdtContent>
                </w:sdt>
              </w:sdtContent>
            </w:sdt>
          </w:sdtContent>
        </w:sdt>
      </w:sdtContent>
    </w:sdt>
    <w:p w14:paraId="28DABA81" w14:textId="77777777" w:rsidR="00D726A6" w:rsidRDefault="00D726A6" w:rsidP="003049AD">
      <w:pPr>
        <w:pStyle w:val="ab"/>
      </w:pPr>
    </w:p>
    <w:p w14:paraId="6A31B6F6" w14:textId="77777777" w:rsidR="00011448" w:rsidRDefault="00011448" w:rsidP="0089111B">
      <w:pPr>
        <w:ind w:firstLine="709"/>
        <w:jc w:val="both"/>
        <w:rPr>
          <w:rFonts w:cs="Times New Roman"/>
          <w:szCs w:val="28"/>
          <w:lang w:val="ru-RU"/>
        </w:rPr>
      </w:pPr>
    </w:p>
    <w:p w14:paraId="1044DBE1" w14:textId="77777777" w:rsidR="00011448" w:rsidRDefault="00011448" w:rsidP="0089111B">
      <w:pPr>
        <w:ind w:firstLine="709"/>
        <w:jc w:val="both"/>
        <w:rPr>
          <w:rFonts w:cs="Times New Roman"/>
          <w:szCs w:val="28"/>
          <w:lang w:val="ru-RU"/>
        </w:rPr>
      </w:pPr>
    </w:p>
    <w:tbl>
      <w:tblPr>
        <w:tblStyle w:val="a3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2977"/>
        <w:gridCol w:w="425"/>
        <w:gridCol w:w="2392"/>
      </w:tblGrid>
      <w:tr w:rsidR="001A510C" w:rsidRPr="0008473C" w14:paraId="7A86B82A" w14:textId="77777777" w:rsidTr="006A609E">
        <w:sdt>
          <w:sdtPr>
            <w:rPr>
              <w:rFonts w:cs="Times New Roman"/>
              <w:szCs w:val="28"/>
              <w:lang w:val="ru-RU"/>
            </w:rPr>
            <w:alias w:val="Должность без указания организации"/>
            <w:tag w:val="Должность без указания организации"/>
            <w:id w:val="-1694530326"/>
            <w:lock w:val="sdtLocked"/>
            <w:placeholder>
              <w:docPart w:val="FA852F13144747D7BC84DEC8E82E4879"/>
            </w:placeholder>
          </w:sdtPr>
          <w:sdtEndPr/>
          <w:sdtContent>
            <w:tc>
              <w:tcPr>
                <w:tcW w:w="4111" w:type="dxa"/>
              </w:tcPr>
              <w:p w14:paraId="3CB3F86B" w14:textId="77777777" w:rsidR="006A609E" w:rsidRDefault="006A609E" w:rsidP="006A609E">
                <w:pPr>
                  <w:ind w:left="-105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Fonts w:cs="Times New Roman"/>
                    <w:szCs w:val="28"/>
                    <w:lang w:val="ru-RU"/>
                  </w:rPr>
                  <w:t xml:space="preserve">Заместитель директора </w:t>
                </w:r>
              </w:p>
              <w:p w14:paraId="5F4DE4C1" w14:textId="77777777" w:rsidR="001A510C" w:rsidRDefault="006A609E" w:rsidP="006A609E">
                <w:pPr>
                  <w:ind w:left="-105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Fonts w:cs="Times New Roman"/>
                    <w:szCs w:val="28"/>
                    <w:lang w:val="ru-RU"/>
                  </w:rPr>
                  <w:t>по коммерческой деятельности</w:t>
                </w:r>
              </w:p>
            </w:tc>
          </w:sdtContent>
        </w:sdt>
        <w:bookmarkStart w:id="1" w:name="stamp_UKEP_signature" w:displacedByCustomXml="next"/>
        <w:bookmarkEnd w:id="1" w:displacedByCustomXml="next"/>
        <w:sdt>
          <w:sdtPr>
            <w:rPr>
              <w:rFonts w:cs="Times New Roman"/>
              <w:szCs w:val="28"/>
              <w:lang w:val="ru-RU"/>
            </w:rPr>
            <w:id w:val="-739252726"/>
            <w:lock w:val="sdtContentLocked"/>
            <w:placeholder>
              <w:docPart w:val="1C874B8681EC474291087687B7B6DF3A"/>
            </w:placeholder>
            <w:showingPlcHdr/>
          </w:sdtPr>
          <w:sdtEndPr/>
          <w:sdtContent>
            <w:tc>
              <w:tcPr>
                <w:tcW w:w="2977" w:type="dxa"/>
              </w:tcPr>
              <w:p w14:paraId="4A4DAFAE" w14:textId="77777777" w:rsidR="001A510C" w:rsidRDefault="00517DF1" w:rsidP="00517DF1">
                <w:pPr>
                  <w:ind w:left="-114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Style w:val="aa"/>
                    <w:rFonts w:cs="Times New Roman"/>
                  </w:rPr>
                  <w:t xml:space="preserve"> </w:t>
                </w:r>
              </w:p>
            </w:tc>
          </w:sdtContent>
        </w:sdt>
        <w:sdt>
          <w:sdtPr>
            <w:rPr>
              <w:rFonts w:cs="Times New Roman"/>
              <w:szCs w:val="28"/>
              <w:lang w:val="ru-RU"/>
            </w:rPr>
            <w:id w:val="512893346"/>
            <w:lock w:val="sdtContentLocked"/>
            <w:placeholder>
              <w:docPart w:val="8F70711D5824449AB60FC9B798CF3C5A"/>
            </w:placeholder>
            <w:showingPlcHdr/>
          </w:sdtPr>
          <w:sdtEndPr/>
          <w:sdtContent>
            <w:bookmarkStart w:id="2" w:name="stamp_PEP_signature" w:displacedByCustomXml="prev"/>
            <w:tc>
              <w:tcPr>
                <w:tcW w:w="425" w:type="dxa"/>
                <w:vAlign w:val="bottom"/>
              </w:tcPr>
              <w:p w14:paraId="215991CF" w14:textId="77777777" w:rsidR="001A510C" w:rsidRDefault="00517DF1" w:rsidP="00517DF1">
                <w:pPr>
                  <w:ind w:left="-114"/>
                  <w:jc w:val="right"/>
                  <w:rPr>
                    <w:rFonts w:cs="Times New Roman"/>
                    <w:szCs w:val="28"/>
                    <w:lang w:val="ru-RU"/>
                  </w:rPr>
                </w:pPr>
                <w:r>
                  <w:rPr>
                    <w:rFonts w:cs="Times New Roman"/>
                    <w:szCs w:val="28"/>
                    <w:lang w:val="ru-RU"/>
                  </w:rPr>
                  <w:t xml:space="preserve"> </w:t>
                </w:r>
              </w:p>
            </w:tc>
            <w:bookmarkEnd w:id="2" w:displacedByCustomXml="next"/>
          </w:sdtContent>
        </w:sdt>
        <w:tc>
          <w:tcPr>
            <w:tcW w:w="2392" w:type="dxa"/>
            <w:vAlign w:val="bottom"/>
          </w:tcPr>
          <w:p w14:paraId="043B85C0" w14:textId="77777777" w:rsidR="001A510C" w:rsidRDefault="00233B3D" w:rsidP="006A609E">
            <w:pPr>
              <w:jc w:val="right"/>
              <w:rPr>
                <w:rFonts w:cs="Times New Roman"/>
                <w:szCs w:val="28"/>
                <w:lang w:val="ru-RU"/>
              </w:rPr>
            </w:pPr>
            <w:sdt>
              <w:sdtPr>
                <w:rPr>
                  <w:rFonts w:cs="Times New Roman"/>
                  <w:szCs w:val="28"/>
                  <w:lang w:val="ru-RU"/>
                </w:rPr>
                <w:alias w:val="И.О. Фамилия подписанта"/>
                <w:tag w:val="И.О. Фамилия подписанта"/>
                <w:id w:val="1493604003"/>
                <w:lock w:val="sdtLocked"/>
                <w:placeholder>
                  <w:docPart w:val="75062F960EA84F5EB0913288C3C4942E"/>
                </w:placeholder>
              </w:sdtPr>
              <w:sdtEndPr/>
              <w:sdtContent>
                <w:r w:rsidR="006A609E">
                  <w:rPr>
                    <w:rFonts w:cs="Times New Roman"/>
                    <w:szCs w:val="28"/>
                    <w:lang w:val="ru-RU"/>
                  </w:rPr>
                  <w:t>Е.Ю. Мартынов</w:t>
                </w:r>
              </w:sdtContent>
            </w:sdt>
          </w:p>
        </w:tc>
      </w:tr>
    </w:tbl>
    <w:p w14:paraId="1D5423EA" w14:textId="77777777" w:rsidR="001448AC" w:rsidRPr="005E5664" w:rsidRDefault="00877362" w:rsidP="0089111B">
      <w:pPr>
        <w:jc w:val="both"/>
        <w:rPr>
          <w:rFonts w:cs="Times New Roman"/>
          <w:szCs w:val="28"/>
          <w:lang w:val="ru-RU"/>
        </w:rPr>
      </w:pPr>
      <w:r>
        <w:rPr>
          <w:noProof/>
          <w:lang w:val="ru-RU" w:eastAsia="ru-RU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8D86803" wp14:editId="511B1873">
                <wp:simplePos x="0" y="0"/>
                <wp:positionH relativeFrom="column">
                  <wp:posOffset>4445</wp:posOffset>
                </wp:positionH>
                <wp:positionV relativeFrom="margin">
                  <wp:align>bottom</wp:align>
                </wp:positionV>
                <wp:extent cx="5853600" cy="507600"/>
                <wp:effectExtent l="0" t="0" r="0" b="7620"/>
                <wp:wrapTopAndBottom/>
                <wp:docPr id="6" name="Поле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3600" cy="507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alias w:val="Фамилия имя отчество полностью, например: Петров Илья Николаевич"/>
                              <w:tag w:val="Фамилия имя отчество полностью, например: Петров Илья Николаевич"/>
                              <w:id w:val="-1380086837"/>
                              <w:placeholder>
                                <w:docPart w:val="59E6D86BA36440A3B40F7FDA9BEF42B8"/>
                              </w:placeholder>
                            </w:sdtPr>
                            <w:sdtEndPr/>
                            <w:sdtContent>
                              <w:p w14:paraId="27D571C3" w14:textId="73AF232E" w:rsidR="00877362" w:rsidRPr="00490DA7" w:rsidRDefault="00181864" w:rsidP="00877362">
                                <w:pPr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</w:pPr>
                                <w:r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  <w:t>Фадеев Дмитрий Алексеевич</w:t>
                                </w:r>
                              </w:p>
                            </w:sdtContent>
                          </w:sdt>
                          <w:p w14:paraId="427A16C3" w14:textId="6598D17D" w:rsidR="00490DA7" w:rsidRPr="00490DA7" w:rsidRDefault="003B3255" w:rsidP="00877362">
                            <w:pP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</w:pPr>
                            <w: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t>(</w:t>
                            </w:r>
                            <w:sdt>
                              <w:sdtPr>
                                <w:rPr>
                                  <w:rFonts w:cs="Times New Roman"/>
                                  <w:szCs w:val="28"/>
                                  <w:lang w:val="ru-RU"/>
                                </w:rPr>
                                <w:alias w:val="код"/>
                                <w:tag w:val="код"/>
                                <w:id w:val="-1565095262"/>
                                <w:placeholder>
                                  <w:docPart w:val="66E49B72C5A64CA98DC356ED2DAD1456"/>
                                </w:placeholder>
                              </w:sdtPr>
                              <w:sdtEndPr/>
                              <w:sdtContent>
                                <w:r w:rsidR="00327697"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  <w:t>83823</w:t>
                                </w:r>
                              </w:sdtContent>
                            </w:sdt>
                            <w:r>
                              <w:rPr>
                                <w:rFonts w:cs="Times New Roman"/>
                                <w:szCs w:val="28"/>
                                <w:lang w:val="ru-RU"/>
                              </w:rPr>
                              <w:t xml:space="preserve">) </w:t>
                            </w:r>
                            <w:sdt>
                              <w:sdtPr>
                                <w:rPr>
                                  <w:rFonts w:cs="Times New Roman"/>
                                  <w:szCs w:val="28"/>
                                  <w:lang w:val="ru-RU"/>
                                </w:rPr>
                                <w:alias w:val="номер телефона исполнителя, например: 270-00-01"/>
                                <w:tag w:val="номер телефона исполнителя, например: 270-00-01"/>
                                <w:id w:val="-1019238623"/>
                                <w:placeholder>
                                  <w:docPart w:val="3337CAACA7F54642BECD32ED177C2CBD"/>
                                </w:placeholder>
                              </w:sdtPr>
                              <w:sdtEndPr/>
                              <w:sdtContent>
                                <w:r w:rsidR="00E611BA">
                                  <w:rPr>
                                    <w:rFonts w:cs="Times New Roman"/>
                                    <w:szCs w:val="28"/>
                                    <w:lang w:val="ru-RU"/>
                                  </w:rPr>
                                  <w:t>555-044</w:t>
                                </w:r>
                              </w:sdtContent>
                            </w:sdt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8D86803" id="_x0000_t202" coordsize="21600,21600" o:spt="202" path="m,l,21600r21600,l21600,xe">
                <v:stroke joinstyle="miter"/>
                <v:path gradientshapeok="t" o:connecttype="rect"/>
              </v:shapetype>
              <v:shape id="Поле 6" o:spid="_x0000_s1026" type="#_x0000_t202" style="position:absolute;left:0;text-align:left;margin-left:.35pt;margin-top:0;width:460.9pt;height:39.9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" fillcolor="white [3201]" stroked="f" strokeweight=".5pt">
                <v:textbox style="mso-fit-shape-to-text:t">
                  <w:txbxContent>
                    <w:sdt>
                      <w:sdtPr>
                        <w:rPr>
                          <w:rFonts w:cs="Times New Roman"/>
                          <w:szCs w:val="28"/>
                          <w:lang w:val="ru-RU"/>
                        </w:rPr>
                        <w:alias w:val="Фамилия имя отчество полностью, например: Петров Илья Николаевич"/>
                        <w:tag w:val="Фамилия имя отчество полностью, например: Петров Илья Николаевич"/>
                        <w:id w:val="-1380086837"/>
                        <w:placeholder>
                          <w:docPart w:val="59E6D86BA36440A3B40F7FDA9BEF42B8"/>
                        </w:placeholder>
                      </w:sdtPr>
                      <w:sdtEndPr/>
                      <w:sdtContent>
                        <w:p w14:paraId="27D571C3" w14:textId="73AF232E" w:rsidR="00877362" w:rsidRPr="00490DA7" w:rsidRDefault="00181864" w:rsidP="00877362">
                          <w:pPr>
                            <w:rPr>
                              <w:rFonts w:cs="Times New Roman"/>
                              <w:szCs w:val="28"/>
                              <w:lang w:val="ru-RU"/>
                            </w:rPr>
                          </w:pPr>
                          <w:r>
                            <w:rPr>
                              <w:rFonts w:cs="Times New Roman"/>
                              <w:szCs w:val="28"/>
                              <w:lang w:val="ru-RU"/>
                            </w:rPr>
                            <w:t>Фадеев Дмитрий Алексеевич</w:t>
                          </w:r>
                        </w:p>
                      </w:sdtContent>
                    </w:sdt>
                    <w:p w14:paraId="427A16C3" w14:textId="6598D17D" w:rsidR="00490DA7" w:rsidRPr="00490DA7" w:rsidRDefault="003B3255" w:rsidP="00877362">
                      <w:pPr>
                        <w:rPr>
                          <w:rFonts w:cs="Times New Roman"/>
                          <w:szCs w:val="28"/>
                          <w:lang w:val="ru-RU"/>
                        </w:rPr>
                      </w:pPr>
                      <w:r>
                        <w:rPr>
                          <w:rFonts w:cs="Times New Roman"/>
                          <w:szCs w:val="28"/>
                          <w:lang w:val="ru-RU"/>
                        </w:rPr>
                        <w:t>(</w:t>
                      </w:r>
                      <w:sdt>
                        <w:sdtPr>
                          <w:rPr>
                            <w:rFonts w:cs="Times New Roman"/>
                            <w:szCs w:val="28"/>
                            <w:lang w:val="ru-RU"/>
                          </w:rPr>
                          <w:alias w:val="код"/>
                          <w:tag w:val="код"/>
                          <w:id w:val="-1565095262"/>
                          <w:placeholder>
                            <w:docPart w:val="66E49B72C5A64CA98DC356ED2DAD1456"/>
                          </w:placeholder>
                        </w:sdtPr>
                        <w:sdtEndPr/>
                        <w:sdtContent>
                          <w:r w:rsidR="00327697">
                            <w:rPr>
                              <w:rFonts w:cs="Times New Roman"/>
                              <w:szCs w:val="28"/>
                              <w:lang w:val="ru-RU"/>
                            </w:rPr>
                            <w:t>83823</w:t>
                          </w:r>
                        </w:sdtContent>
                      </w:sdt>
                      <w:r>
                        <w:rPr>
                          <w:rFonts w:cs="Times New Roman"/>
                          <w:szCs w:val="28"/>
                          <w:lang w:val="ru-RU"/>
                        </w:rPr>
                        <w:t xml:space="preserve">) </w:t>
                      </w:r>
                      <w:sdt>
                        <w:sdtPr>
                          <w:rPr>
                            <w:rFonts w:cs="Times New Roman"/>
                            <w:szCs w:val="28"/>
                            <w:lang w:val="ru-RU"/>
                          </w:rPr>
                          <w:alias w:val="номер телефона исполнителя, например: 270-00-01"/>
                          <w:tag w:val="номер телефона исполнителя, например: 270-00-01"/>
                          <w:id w:val="-1019238623"/>
                          <w:placeholder>
                            <w:docPart w:val="3337CAACA7F54642BECD32ED177C2CBD"/>
                          </w:placeholder>
                        </w:sdtPr>
                        <w:sdtEndPr/>
                        <w:sdtContent>
                          <w:r w:rsidR="00E611BA">
                            <w:rPr>
                              <w:rFonts w:cs="Times New Roman"/>
                              <w:szCs w:val="28"/>
                              <w:lang w:val="ru-RU"/>
                            </w:rPr>
                            <w:t>555-044</w:t>
                          </w:r>
                        </w:sdtContent>
                      </w:sdt>
                    </w:p>
                  </w:txbxContent>
                </v:textbox>
                <w10:wrap type="topAndBottom" anchory="margin"/>
              </v:shape>
            </w:pict>
          </mc:Fallback>
        </mc:AlternateContent>
      </w:r>
    </w:p>
    <w:sectPr w:rsidR="001448AC" w:rsidRPr="005E5664" w:rsidSect="00D71DE8">
      <w:headerReference w:type="default" r:id="rId10"/>
      <w:pgSz w:w="11900" w:h="16840" w:code="9"/>
      <w:pgMar w:top="284" w:right="567" w:bottom="1134" w:left="1418" w:header="278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17A3AAB" w14:textId="77777777" w:rsidR="00233B3D" w:rsidRDefault="00233B3D" w:rsidP="001448AC">
      <w:r>
        <w:separator/>
      </w:r>
    </w:p>
  </w:endnote>
  <w:endnote w:type="continuationSeparator" w:id="0">
    <w:p w14:paraId="665ED6E7" w14:textId="77777777" w:rsidR="00233B3D" w:rsidRDefault="00233B3D" w:rsidP="001448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114931" w14:textId="77777777" w:rsidR="00233B3D" w:rsidRDefault="00233B3D" w:rsidP="001448AC">
      <w:r>
        <w:separator/>
      </w:r>
    </w:p>
  </w:footnote>
  <w:footnote w:type="continuationSeparator" w:id="0">
    <w:p w14:paraId="0A885198" w14:textId="77777777" w:rsidR="00233B3D" w:rsidRDefault="00233B3D" w:rsidP="001448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0" w:type="auto"/>
      <w:tblLook w:val="04A0" w:firstRow="1" w:lastRow="0" w:firstColumn="1" w:lastColumn="0" w:noHBand="0" w:noVBand="1"/>
    </w:tblPr>
    <w:tblGrid>
      <w:gridCol w:w="9905"/>
    </w:tblGrid>
    <w:tr w:rsidR="001448AC" w14:paraId="77CD51A8" w14:textId="77777777" w:rsidTr="00F82A59">
      <w:trPr>
        <w:trHeight w:hRule="exact" w:val="567"/>
      </w:trPr>
      <w:tc>
        <w:tcPr>
          <w:tcW w:w="9905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75A21BF" w14:textId="1BB29A9D" w:rsidR="001448AC" w:rsidRPr="001448AC" w:rsidRDefault="001448AC" w:rsidP="00F82A59">
          <w:pPr>
            <w:pStyle w:val="a4"/>
            <w:jc w:val="center"/>
            <w:rPr>
              <w:rFonts w:cs="Times New Roman"/>
            </w:rPr>
          </w:pPr>
          <w:r w:rsidRPr="001448AC">
            <w:rPr>
              <w:rFonts w:cs="Times New Roman"/>
            </w:rPr>
            <w:fldChar w:fldCharType="begin"/>
          </w:r>
          <w:r w:rsidRPr="001448AC">
            <w:rPr>
              <w:rFonts w:cs="Times New Roman"/>
            </w:rPr>
            <w:instrText>PAGE   \* MERGEFORMAT</w:instrText>
          </w:r>
          <w:r w:rsidRPr="001448AC">
            <w:rPr>
              <w:rFonts w:cs="Times New Roman"/>
            </w:rPr>
            <w:fldChar w:fldCharType="separate"/>
          </w:r>
          <w:r w:rsidR="00A12659" w:rsidRPr="00A12659">
            <w:rPr>
              <w:rFonts w:cs="Times New Roman"/>
              <w:noProof/>
              <w:lang w:val="ru-RU"/>
            </w:rPr>
            <w:t>2</w:t>
          </w:r>
          <w:r w:rsidRPr="001448AC">
            <w:rPr>
              <w:rFonts w:cs="Times New Roman"/>
            </w:rPr>
            <w:fldChar w:fldCharType="end"/>
          </w:r>
        </w:p>
      </w:tc>
    </w:tr>
  </w:tbl>
  <w:p w14:paraId="1AC29FDB" w14:textId="77777777" w:rsidR="001448AC" w:rsidRDefault="001448AC">
    <w:pPr>
      <w:pStyle w:val="a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5D7BBC"/>
    <w:multiLevelType w:val="hybridMultilevel"/>
    <w:tmpl w:val="F2BE0464"/>
    <w:lvl w:ilvl="0" w:tplc="192E691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147E6537"/>
    <w:multiLevelType w:val="hybridMultilevel"/>
    <w:tmpl w:val="8478599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75010F8"/>
    <w:multiLevelType w:val="hybridMultilevel"/>
    <w:tmpl w:val="13EEDB86"/>
    <w:lvl w:ilvl="0" w:tplc="041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ru-RU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ru-RU" w:vendorID="64" w:dllVersion="4096" w:nlCheck="1" w:checkStyle="0"/>
  <w:activeWritingStyle w:appName="MSWord" w:lang="en-GB" w:vendorID="64" w:dllVersion="4096" w:nlCheck="1" w:checkStyle="0"/>
  <w:attachedTemplate r:id="rId1"/>
  <w:documentProtection w:edit="readOnly" w:enforcement="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697"/>
    <w:rsid w:val="00011448"/>
    <w:rsid w:val="000278D8"/>
    <w:rsid w:val="000440D9"/>
    <w:rsid w:val="00051BCD"/>
    <w:rsid w:val="00053CA0"/>
    <w:rsid w:val="00055936"/>
    <w:rsid w:val="00061F33"/>
    <w:rsid w:val="00067250"/>
    <w:rsid w:val="000707A8"/>
    <w:rsid w:val="00075ED6"/>
    <w:rsid w:val="00083CE9"/>
    <w:rsid w:val="0008473C"/>
    <w:rsid w:val="000B1A63"/>
    <w:rsid w:val="000B2C44"/>
    <w:rsid w:val="000C005D"/>
    <w:rsid w:val="000E5459"/>
    <w:rsid w:val="00141F84"/>
    <w:rsid w:val="001431D3"/>
    <w:rsid w:val="00143960"/>
    <w:rsid w:val="001443E9"/>
    <w:rsid w:val="001448AC"/>
    <w:rsid w:val="00144D96"/>
    <w:rsid w:val="00151564"/>
    <w:rsid w:val="00154CE2"/>
    <w:rsid w:val="00161611"/>
    <w:rsid w:val="001630A3"/>
    <w:rsid w:val="00166BAF"/>
    <w:rsid w:val="00167EF8"/>
    <w:rsid w:val="001734D3"/>
    <w:rsid w:val="00180657"/>
    <w:rsid w:val="00181864"/>
    <w:rsid w:val="00182694"/>
    <w:rsid w:val="00184E35"/>
    <w:rsid w:val="00195E52"/>
    <w:rsid w:val="001A16DB"/>
    <w:rsid w:val="001A510C"/>
    <w:rsid w:val="001A6E44"/>
    <w:rsid w:val="001B0532"/>
    <w:rsid w:val="001B4257"/>
    <w:rsid w:val="001C06BA"/>
    <w:rsid w:val="001F6CF0"/>
    <w:rsid w:val="00217628"/>
    <w:rsid w:val="00233B3D"/>
    <w:rsid w:val="00241491"/>
    <w:rsid w:val="002449E7"/>
    <w:rsid w:val="0025001D"/>
    <w:rsid w:val="00265CAE"/>
    <w:rsid w:val="002668E6"/>
    <w:rsid w:val="00277A36"/>
    <w:rsid w:val="00282A7A"/>
    <w:rsid w:val="002921D6"/>
    <w:rsid w:val="002964A8"/>
    <w:rsid w:val="00297938"/>
    <w:rsid w:val="002A416A"/>
    <w:rsid w:val="002C64BA"/>
    <w:rsid w:val="002D102C"/>
    <w:rsid w:val="002E54F1"/>
    <w:rsid w:val="002F238B"/>
    <w:rsid w:val="003049AD"/>
    <w:rsid w:val="00307D81"/>
    <w:rsid w:val="003103B9"/>
    <w:rsid w:val="003132DB"/>
    <w:rsid w:val="00327697"/>
    <w:rsid w:val="0033098D"/>
    <w:rsid w:val="0033600F"/>
    <w:rsid w:val="003543B6"/>
    <w:rsid w:val="00362A9A"/>
    <w:rsid w:val="003A440E"/>
    <w:rsid w:val="003B3255"/>
    <w:rsid w:val="003B7A46"/>
    <w:rsid w:val="003C30A4"/>
    <w:rsid w:val="003C6415"/>
    <w:rsid w:val="003D32D2"/>
    <w:rsid w:val="003D5320"/>
    <w:rsid w:val="003E1840"/>
    <w:rsid w:val="003F5676"/>
    <w:rsid w:val="00407C3C"/>
    <w:rsid w:val="004169BB"/>
    <w:rsid w:val="00424816"/>
    <w:rsid w:val="004304A0"/>
    <w:rsid w:val="00432E50"/>
    <w:rsid w:val="00436BA5"/>
    <w:rsid w:val="0044534F"/>
    <w:rsid w:val="0044547F"/>
    <w:rsid w:val="00461F54"/>
    <w:rsid w:val="004824C6"/>
    <w:rsid w:val="00490DA7"/>
    <w:rsid w:val="004921B9"/>
    <w:rsid w:val="00494D99"/>
    <w:rsid w:val="004971E8"/>
    <w:rsid w:val="004A23B2"/>
    <w:rsid w:val="004A50DE"/>
    <w:rsid w:val="004C7BDB"/>
    <w:rsid w:val="004D1225"/>
    <w:rsid w:val="004D462C"/>
    <w:rsid w:val="004D7138"/>
    <w:rsid w:val="004E37C2"/>
    <w:rsid w:val="004F0B8B"/>
    <w:rsid w:val="00517DF1"/>
    <w:rsid w:val="00521F86"/>
    <w:rsid w:val="00542F5B"/>
    <w:rsid w:val="00544A50"/>
    <w:rsid w:val="005520A3"/>
    <w:rsid w:val="00552BF2"/>
    <w:rsid w:val="005658E6"/>
    <w:rsid w:val="005729F7"/>
    <w:rsid w:val="005829A4"/>
    <w:rsid w:val="0058307B"/>
    <w:rsid w:val="005A5331"/>
    <w:rsid w:val="005B0C61"/>
    <w:rsid w:val="005D2F73"/>
    <w:rsid w:val="005D69A1"/>
    <w:rsid w:val="005D7F11"/>
    <w:rsid w:val="005E2A0B"/>
    <w:rsid w:val="005E5664"/>
    <w:rsid w:val="005F1670"/>
    <w:rsid w:val="005F58EB"/>
    <w:rsid w:val="00602534"/>
    <w:rsid w:val="006036BC"/>
    <w:rsid w:val="00603A50"/>
    <w:rsid w:val="00621DBF"/>
    <w:rsid w:val="0062249F"/>
    <w:rsid w:val="0064281B"/>
    <w:rsid w:val="00651E63"/>
    <w:rsid w:val="0068399D"/>
    <w:rsid w:val="00687A79"/>
    <w:rsid w:val="00694143"/>
    <w:rsid w:val="006A296B"/>
    <w:rsid w:val="006A609E"/>
    <w:rsid w:val="006C1998"/>
    <w:rsid w:val="006E001C"/>
    <w:rsid w:val="006F0B0F"/>
    <w:rsid w:val="006F22EB"/>
    <w:rsid w:val="006F5D23"/>
    <w:rsid w:val="007003E6"/>
    <w:rsid w:val="0070756C"/>
    <w:rsid w:val="007139FD"/>
    <w:rsid w:val="00760B34"/>
    <w:rsid w:val="00797E88"/>
    <w:rsid w:val="00797F01"/>
    <w:rsid w:val="007A7AD3"/>
    <w:rsid w:val="007A7C38"/>
    <w:rsid w:val="007C549A"/>
    <w:rsid w:val="007E231F"/>
    <w:rsid w:val="007E7EA9"/>
    <w:rsid w:val="008064A8"/>
    <w:rsid w:val="00806DFE"/>
    <w:rsid w:val="008073E1"/>
    <w:rsid w:val="00815420"/>
    <w:rsid w:val="0082173E"/>
    <w:rsid w:val="008462F7"/>
    <w:rsid w:val="0084756A"/>
    <w:rsid w:val="0085196B"/>
    <w:rsid w:val="00853338"/>
    <w:rsid w:val="008709A1"/>
    <w:rsid w:val="00871FED"/>
    <w:rsid w:val="00872866"/>
    <w:rsid w:val="00877362"/>
    <w:rsid w:val="008817A0"/>
    <w:rsid w:val="008907AE"/>
    <w:rsid w:val="0089111B"/>
    <w:rsid w:val="00896EB7"/>
    <w:rsid w:val="008B3434"/>
    <w:rsid w:val="008C0870"/>
    <w:rsid w:val="008C1DF7"/>
    <w:rsid w:val="008C3F25"/>
    <w:rsid w:val="008E7680"/>
    <w:rsid w:val="008E78FD"/>
    <w:rsid w:val="008F1600"/>
    <w:rsid w:val="008F2F28"/>
    <w:rsid w:val="008F6C6F"/>
    <w:rsid w:val="009149A1"/>
    <w:rsid w:val="00921102"/>
    <w:rsid w:val="009506CF"/>
    <w:rsid w:val="009764CC"/>
    <w:rsid w:val="00987C6E"/>
    <w:rsid w:val="00990121"/>
    <w:rsid w:val="009903B9"/>
    <w:rsid w:val="009A67B3"/>
    <w:rsid w:val="009C60C6"/>
    <w:rsid w:val="009D06A3"/>
    <w:rsid w:val="009D77CE"/>
    <w:rsid w:val="009F4B08"/>
    <w:rsid w:val="00A020F6"/>
    <w:rsid w:val="00A04482"/>
    <w:rsid w:val="00A1254C"/>
    <w:rsid w:val="00A12659"/>
    <w:rsid w:val="00A13FD1"/>
    <w:rsid w:val="00A31CCA"/>
    <w:rsid w:val="00A4487F"/>
    <w:rsid w:val="00A45F86"/>
    <w:rsid w:val="00A5022D"/>
    <w:rsid w:val="00A55246"/>
    <w:rsid w:val="00A60C93"/>
    <w:rsid w:val="00A8556C"/>
    <w:rsid w:val="00A86D82"/>
    <w:rsid w:val="00A9178D"/>
    <w:rsid w:val="00AA5069"/>
    <w:rsid w:val="00AE318E"/>
    <w:rsid w:val="00AF286A"/>
    <w:rsid w:val="00B2347D"/>
    <w:rsid w:val="00B356D5"/>
    <w:rsid w:val="00B4305E"/>
    <w:rsid w:val="00B60099"/>
    <w:rsid w:val="00B62B32"/>
    <w:rsid w:val="00B95501"/>
    <w:rsid w:val="00BA4D97"/>
    <w:rsid w:val="00BA7D8B"/>
    <w:rsid w:val="00BB1020"/>
    <w:rsid w:val="00BB3A45"/>
    <w:rsid w:val="00BC3B26"/>
    <w:rsid w:val="00BD4B61"/>
    <w:rsid w:val="00BD5892"/>
    <w:rsid w:val="00BD751E"/>
    <w:rsid w:val="00BE239F"/>
    <w:rsid w:val="00BE4BC1"/>
    <w:rsid w:val="00C004D7"/>
    <w:rsid w:val="00C342DB"/>
    <w:rsid w:val="00C603DE"/>
    <w:rsid w:val="00CD0F45"/>
    <w:rsid w:val="00CE1035"/>
    <w:rsid w:val="00CE4810"/>
    <w:rsid w:val="00CE4B2C"/>
    <w:rsid w:val="00D01184"/>
    <w:rsid w:val="00D166E4"/>
    <w:rsid w:val="00D25D82"/>
    <w:rsid w:val="00D31834"/>
    <w:rsid w:val="00D34D4B"/>
    <w:rsid w:val="00D42042"/>
    <w:rsid w:val="00D46790"/>
    <w:rsid w:val="00D46BB1"/>
    <w:rsid w:val="00D71DE8"/>
    <w:rsid w:val="00D726A6"/>
    <w:rsid w:val="00D75F3F"/>
    <w:rsid w:val="00D76C8F"/>
    <w:rsid w:val="00D90A7B"/>
    <w:rsid w:val="00DB420A"/>
    <w:rsid w:val="00DB76EC"/>
    <w:rsid w:val="00DC2FF7"/>
    <w:rsid w:val="00DD5B23"/>
    <w:rsid w:val="00DD7B19"/>
    <w:rsid w:val="00DF4757"/>
    <w:rsid w:val="00E01463"/>
    <w:rsid w:val="00E030C9"/>
    <w:rsid w:val="00E107D0"/>
    <w:rsid w:val="00E132A7"/>
    <w:rsid w:val="00E24FAD"/>
    <w:rsid w:val="00E2733F"/>
    <w:rsid w:val="00E31DEB"/>
    <w:rsid w:val="00E32935"/>
    <w:rsid w:val="00E47866"/>
    <w:rsid w:val="00E611BA"/>
    <w:rsid w:val="00E66A82"/>
    <w:rsid w:val="00E73BF6"/>
    <w:rsid w:val="00E750DD"/>
    <w:rsid w:val="00EA5CF8"/>
    <w:rsid w:val="00EB694B"/>
    <w:rsid w:val="00EC3780"/>
    <w:rsid w:val="00ED274E"/>
    <w:rsid w:val="00ED2873"/>
    <w:rsid w:val="00ED3ACA"/>
    <w:rsid w:val="00EE4743"/>
    <w:rsid w:val="00EE7C95"/>
    <w:rsid w:val="00EF169C"/>
    <w:rsid w:val="00EF4D22"/>
    <w:rsid w:val="00F234ED"/>
    <w:rsid w:val="00F34C30"/>
    <w:rsid w:val="00F46A32"/>
    <w:rsid w:val="00F5298A"/>
    <w:rsid w:val="00F707C8"/>
    <w:rsid w:val="00F758F2"/>
    <w:rsid w:val="00F77404"/>
    <w:rsid w:val="00F80FA4"/>
    <w:rsid w:val="00F82A59"/>
    <w:rsid w:val="00F9594C"/>
    <w:rsid w:val="00FA581B"/>
    <w:rsid w:val="00FD6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0C310EC"/>
  <w14:defaultImageDpi w14:val="330"/>
  <w15:chartTrackingRefBased/>
  <w15:docId w15:val="{57988CC6-FFFD-4F83-9503-4FE23258D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01184"/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4204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uiPriority w:val="99"/>
    <w:unhideWhenUsed/>
    <w:rsid w:val="001448AC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1448AC"/>
  </w:style>
  <w:style w:type="paragraph" w:styleId="a6">
    <w:name w:val="footer"/>
    <w:basedOn w:val="a"/>
    <w:link w:val="a7"/>
    <w:uiPriority w:val="99"/>
    <w:unhideWhenUsed/>
    <w:rsid w:val="001448AC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1448AC"/>
  </w:style>
  <w:style w:type="paragraph" w:styleId="a8">
    <w:name w:val="Balloon Text"/>
    <w:basedOn w:val="a"/>
    <w:link w:val="a9"/>
    <w:uiPriority w:val="99"/>
    <w:semiHidden/>
    <w:unhideWhenUsed/>
    <w:rsid w:val="006F0B0F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F0B0F"/>
    <w:rPr>
      <w:rFonts w:ascii="Segoe UI" w:hAnsi="Segoe UI" w:cs="Segoe UI"/>
      <w:sz w:val="18"/>
      <w:szCs w:val="18"/>
    </w:rPr>
  </w:style>
  <w:style w:type="character" w:styleId="aa">
    <w:name w:val="Placeholder Text"/>
    <w:basedOn w:val="a0"/>
    <w:uiPriority w:val="99"/>
    <w:semiHidden/>
    <w:rsid w:val="00877362"/>
    <w:rPr>
      <w:color w:val="808080"/>
    </w:rPr>
  </w:style>
  <w:style w:type="paragraph" w:customStyle="1" w:styleId="ab">
    <w:name w:val="Текст документа"/>
    <w:basedOn w:val="a"/>
    <w:link w:val="ac"/>
    <w:qFormat/>
    <w:rsid w:val="004D462C"/>
    <w:pPr>
      <w:ind w:firstLine="709"/>
      <w:jc w:val="both"/>
    </w:pPr>
    <w:rPr>
      <w:lang w:val="ru-RU"/>
    </w:rPr>
  </w:style>
  <w:style w:type="paragraph" w:customStyle="1" w:styleId="759A55BC53E84DC8BF72092AEEA73D83">
    <w:name w:val="759A55BC53E84DC8BF72092AEEA73D83"/>
    <w:rsid w:val="00E01463"/>
    <w:pPr>
      <w:spacing w:after="160" w:line="259" w:lineRule="auto"/>
    </w:pPr>
    <w:rPr>
      <w:rFonts w:eastAsiaTheme="minorEastAsia"/>
      <w:sz w:val="22"/>
      <w:szCs w:val="22"/>
      <w:lang w:val="ru-RU" w:eastAsia="ru-RU"/>
    </w:rPr>
  </w:style>
  <w:style w:type="character" w:customStyle="1" w:styleId="ac">
    <w:name w:val="Текст документа Знак"/>
    <w:basedOn w:val="a0"/>
    <w:link w:val="ab"/>
    <w:rsid w:val="004D462C"/>
    <w:rPr>
      <w:rFonts w:ascii="Times New Roman" w:hAnsi="Times New Roman"/>
      <w:sz w:val="28"/>
      <w:lang w:val="ru-RU"/>
    </w:rPr>
  </w:style>
  <w:style w:type="paragraph" w:styleId="ad">
    <w:name w:val="List Paragraph"/>
    <w:basedOn w:val="a"/>
    <w:uiPriority w:val="34"/>
    <w:rsid w:val="00011448"/>
    <w:pPr>
      <w:ind w:left="720"/>
      <w:contextualSpacing/>
    </w:pPr>
  </w:style>
  <w:style w:type="paragraph" w:customStyle="1" w:styleId="ConsPlusNormal">
    <w:name w:val="ConsPlusNormal"/>
    <w:rsid w:val="00990121"/>
    <w:pPr>
      <w:widowControl w:val="0"/>
      <w:autoSpaceDE w:val="0"/>
      <w:autoSpaceDN w:val="0"/>
    </w:pPr>
    <w:rPr>
      <w:rFonts w:ascii="Calibri" w:eastAsia="Times New Roman" w:hAnsi="Calibri" w:cs="Calibri"/>
      <w:sz w:val="22"/>
      <w:szCs w:val="20"/>
      <w:lang w:val="ru-RU" w:eastAsia="ru-RU"/>
    </w:rPr>
  </w:style>
  <w:style w:type="paragraph" w:customStyle="1" w:styleId="45132BE43F084F13BA22A5DDA9235EDE2">
    <w:name w:val="45132BE43F084F13BA22A5DDA9235EDE2"/>
    <w:rsid w:val="00195E52"/>
  </w:style>
  <w:style w:type="paragraph" w:customStyle="1" w:styleId="ae">
    <w:name w:val="Справочные данные"/>
    <w:basedOn w:val="a"/>
    <w:autoRedefine/>
    <w:rsid w:val="002668E6"/>
    <w:pPr>
      <w:autoSpaceDE w:val="0"/>
      <w:autoSpaceDN w:val="0"/>
      <w:jc w:val="center"/>
    </w:pPr>
    <w:rPr>
      <w:rFonts w:cs="Times New Roman"/>
      <w:noProof/>
      <w:sz w:val="22"/>
      <w:szCs w:val="22"/>
      <w:lang w:val="ru-RU" w:eastAsia="en-GB"/>
    </w:rPr>
  </w:style>
  <w:style w:type="paragraph" w:customStyle="1" w:styleId="af">
    <w:name w:val="Наименование организации"/>
    <w:basedOn w:val="a"/>
    <w:rsid w:val="005A5331"/>
    <w:pPr>
      <w:jc w:val="center"/>
    </w:pPr>
    <w:rPr>
      <w:rFonts w:cs="Times New Roman"/>
      <w:b/>
      <w:noProof/>
      <w:sz w:val="24"/>
      <w:lang w:val="ru-RU" w:eastAsia="en-GB"/>
    </w:rPr>
  </w:style>
  <w:style w:type="paragraph" w:customStyle="1" w:styleId="af0">
    <w:name w:val="Строка разделить"/>
    <w:basedOn w:val="a"/>
    <w:rsid w:val="003049AD"/>
    <w:pPr>
      <w:jc w:val="center"/>
    </w:pPr>
    <w:rPr>
      <w:rFonts w:cs="Times New Roman"/>
      <w:noProof/>
      <w:sz w:val="10"/>
      <w:szCs w:val="10"/>
      <w:lang w:val="ru-RU" w:eastAsia="en-GB"/>
    </w:rPr>
  </w:style>
  <w:style w:type="paragraph" w:customStyle="1" w:styleId="af1">
    <w:name w:val="Дата и номер"/>
    <w:basedOn w:val="a"/>
    <w:rsid w:val="003B7A46"/>
    <w:rPr>
      <w:rFonts w:cs="Times New Roman"/>
      <w:noProof/>
      <w:sz w:val="20"/>
      <w:szCs w:val="20"/>
      <w:lang w:val="ru-RU" w:eastAsia="en-GB"/>
    </w:rPr>
  </w:style>
  <w:style w:type="paragraph" w:customStyle="1" w:styleId="45132BE43F084F13BA22A5DDA9235EDE3">
    <w:name w:val="45132BE43F084F13BA22A5DDA9235EDE3"/>
    <w:rsid w:val="008462F7"/>
  </w:style>
  <w:style w:type="paragraph" w:customStyle="1" w:styleId="af2">
    <w:name w:val="пометка дсп/кт"/>
    <w:basedOn w:val="ConsPlusNormal"/>
    <w:rsid w:val="007E7EA9"/>
    <w:pPr>
      <w:spacing w:line="300" w:lineRule="exact"/>
      <w:ind w:firstLine="6"/>
      <w:jc w:val="both"/>
    </w:pPr>
    <w:rPr>
      <w:rFonts w:cs="Times New Roman"/>
      <w:b/>
      <w:noProof/>
      <w:szCs w:val="28"/>
      <w:lang w:eastAsia="en-GB"/>
    </w:rPr>
  </w:style>
  <w:style w:type="character" w:styleId="af3">
    <w:name w:val="Hyperlink"/>
    <w:basedOn w:val="a0"/>
    <w:uiPriority w:val="99"/>
    <w:semiHidden/>
    <w:unhideWhenUsed/>
    <w:rsid w:val="008F6C6F"/>
    <w:rPr>
      <w:color w:val="0563C1"/>
      <w:u w:val="single"/>
    </w:rPr>
  </w:style>
  <w:style w:type="paragraph" w:styleId="af4">
    <w:name w:val="No Spacing"/>
    <w:uiPriority w:val="1"/>
    <w:qFormat/>
    <w:rsid w:val="00CE4B2C"/>
    <w:rPr>
      <w:rFonts w:ascii="Times New Roman" w:eastAsia="Times New Roman" w:hAnsi="Times New Roman" w:cs="Times New Roman"/>
      <w:sz w:val="20"/>
      <w:szCs w:val="20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57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34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46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7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94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84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rir-seversk@rosatom.ru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&#1043;&#1086;&#1083;&#1099;&#1085;&#1089;&#1082;&#1072;&#1103;\&#1055;&#1080;&#1089;&#1100;&#1084;&#1072;\&#1041;&#1083;&#1072;&#1085;&#1082;%20&#1087;&#1080;&#1089;&#1100;&#1084;&#1072;%20&#1057;&#1077;&#1074;&#1077;&#1088;&#1089;&#1082;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7274FFCE8FC84682BE71BB20B282170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9AB7FD3-1B2C-43E7-8FF0-EAB964BC7C27}"/>
      </w:docPartPr>
      <w:docPartBody>
        <w:p w:rsidR="000C77BA" w:rsidRDefault="00C55132">
          <w:pPr>
            <w:pStyle w:val="7274FFCE8FC84682BE71BB20B2821705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6773C69AADED4CC8ABF1B7DDAFD633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488301C-2CA1-46F0-890A-7DDA79DB1567}"/>
      </w:docPartPr>
      <w:docPartBody>
        <w:p w:rsidR="000C77BA" w:rsidRDefault="00C55132">
          <w:pPr>
            <w:pStyle w:val="6773C69AADED4CC8ABF1B7DDAFD63360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777ECF23B3AB4441ACC155A60C01A6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C5A7243-439B-4771-BBF5-0D352B822EC4}"/>
      </w:docPartPr>
      <w:docPartBody>
        <w:p w:rsidR="000C77BA" w:rsidRDefault="00C55132">
          <w:pPr>
            <w:pStyle w:val="777ECF23B3AB4441ACC155A60C01A6FD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319F0A5DCBE6427C99ADD83237CF4B2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83682D-EBA5-4705-9B56-2683DA7CF7DB}"/>
      </w:docPartPr>
      <w:docPartBody>
        <w:p w:rsidR="000C77BA" w:rsidRDefault="00C55132">
          <w:pPr>
            <w:pStyle w:val="319F0A5DCBE6427C99ADD83237CF4B25"/>
          </w:pPr>
          <w:r w:rsidRPr="004921B9">
            <w:rPr>
              <w:color w:val="808080" w:themeColor="background1" w:themeShade="80"/>
            </w:rPr>
            <w:t>Выберите формат адресата вверху текущего блока или напечатайте его самостоятельно</w:t>
          </w:r>
        </w:p>
      </w:docPartBody>
    </w:docPart>
    <w:docPart>
      <w:docPartPr>
        <w:name w:val="6597AC79086D480CBFE939934435B61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598B0A-A2F9-4834-BB9F-00D21092B8B4}"/>
      </w:docPartPr>
      <w:docPartBody>
        <w:p w:rsidR="000C77BA" w:rsidRDefault="00C55132">
          <w:pPr>
            <w:pStyle w:val="6597AC79086D480CBFE939934435B61B"/>
          </w:pPr>
          <w:r>
            <w:t xml:space="preserve"> </w:t>
          </w:r>
        </w:p>
      </w:docPartBody>
    </w:docPart>
    <w:docPart>
      <w:docPartPr>
        <w:name w:val="DB451D0599B3475E8973E796F3E3E7F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3CE02A1-3E5E-4130-9575-DB2099D0807B}"/>
      </w:docPartPr>
      <w:docPartBody>
        <w:p w:rsidR="000C77BA" w:rsidRDefault="00C55132">
          <w:pPr>
            <w:pStyle w:val="DB451D0599B3475E8973E796F3E3E7FE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70325CB735DA4271A3ED809FD09D51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857D7B-2E8D-4178-A63D-962D6693F5FB}"/>
      </w:docPartPr>
      <w:docPartBody>
        <w:p w:rsidR="000C77BA" w:rsidRDefault="00C55132">
          <w:pPr>
            <w:pStyle w:val="70325CB735DA4271A3ED809FD09D513A"/>
          </w:pPr>
          <w:r>
            <w:rPr>
              <w:rFonts w:ascii="Times New Roman" w:hAnsi="Times New Roman" w:cs="Times New Roman"/>
              <w:noProof/>
              <w:sz w:val="20"/>
              <w:szCs w:val="20"/>
              <w:lang w:eastAsia="en-GB"/>
            </w:rPr>
            <w:t xml:space="preserve"> </w:t>
          </w:r>
        </w:p>
      </w:docPartBody>
    </w:docPart>
    <w:docPart>
      <w:docPartPr>
        <w:name w:val="EB0D12015D414B6E950141EBE6090CE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54A8262-BDFC-46DF-A826-AC54915DF38A}"/>
      </w:docPartPr>
      <w:docPartBody>
        <w:p w:rsidR="000C77BA" w:rsidRDefault="00C55132">
          <w:pPr>
            <w:pStyle w:val="EB0D12015D414B6E950141EBE6090CED"/>
          </w:pPr>
          <w:r>
            <w:t xml:space="preserve"> </w:t>
          </w:r>
        </w:p>
      </w:docPartBody>
    </w:docPart>
    <w:docPart>
      <w:docPartPr>
        <w:name w:val="AD914D33AE3F424786D0A5B2A9C9185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6BDA7B41-B8A8-48AB-9833-6F8F982B789E}"/>
      </w:docPartPr>
      <w:docPartBody>
        <w:p w:rsidR="000C77BA" w:rsidRDefault="00C55132">
          <w:pPr>
            <w:pStyle w:val="AD914D33AE3F424786D0A5B2A9C91854"/>
          </w:pPr>
          <w:r w:rsidRPr="00517DF1"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80664FB01CB54AADB09C4E82656BBB4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493E3B5-EA50-4B6F-98A8-F69FC3821001}"/>
      </w:docPartPr>
      <w:docPartBody>
        <w:p w:rsidR="000C77BA" w:rsidRDefault="00C55132">
          <w:pPr>
            <w:pStyle w:val="80664FB01CB54AADB09C4E82656BBB4E"/>
          </w:pPr>
          <w:r>
            <w:rPr>
              <w:rStyle w:val="a3"/>
              <w:rFonts w:cs="Times New Roman"/>
              <w:szCs w:val="28"/>
            </w:rPr>
            <w:t>З</w:t>
          </w:r>
          <w:r w:rsidRPr="00CE1035">
            <w:rPr>
              <w:rStyle w:val="a3"/>
              <w:rFonts w:cs="Times New Roman"/>
              <w:szCs w:val="28"/>
            </w:rPr>
            <w:t>аголовок письма (о чём письмо)</w:t>
          </w:r>
          <w:r>
            <w:rPr>
              <w:rStyle w:val="a3"/>
              <w:rFonts w:cs="Times New Roman"/>
              <w:szCs w:val="28"/>
            </w:rPr>
            <w:t xml:space="preserve"> начинается с предлога О (Об)</w:t>
          </w:r>
        </w:p>
      </w:docPartBody>
    </w:docPart>
    <w:docPart>
      <w:docPartPr>
        <w:name w:val="CB88F51771D949B0885F9C39445BB0E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036B7F1-7F56-43DC-810B-12E9C7834FE2}"/>
      </w:docPartPr>
      <w:docPartBody>
        <w:p w:rsidR="000C77BA" w:rsidRDefault="00C55132">
          <w:pPr>
            <w:pStyle w:val="CB88F51771D949B0885F9C39445BB0E2"/>
          </w:pPr>
          <w:r w:rsidRPr="00D166E4">
            <w:rPr>
              <w:rStyle w:val="a3"/>
              <w:rFonts w:cs="Times New Roman"/>
              <w:szCs w:val="28"/>
            </w:rPr>
            <w:t>Уважаемый(ая) Имя Отчество!</w:t>
          </w:r>
        </w:p>
      </w:docPartBody>
    </w:docPart>
    <w:docPart>
      <w:docPartPr>
        <w:name w:val="604CC8F141634212BF4CA3DEB6F1843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FC51AAF-6B02-4F51-98FB-44688526F89D}"/>
      </w:docPartPr>
      <w:docPartBody>
        <w:p w:rsidR="000C77BA" w:rsidRDefault="00C55132">
          <w:pPr>
            <w:pStyle w:val="604CC8F141634212BF4CA3DEB6F18438"/>
          </w:pPr>
          <w:r w:rsidRPr="009149A1">
            <w:rPr>
              <w:rStyle w:val="a3"/>
              <w:rFonts w:cs="Times New Roman"/>
              <w:szCs w:val="28"/>
            </w:rPr>
            <w:t>Текст письма</w:t>
          </w:r>
        </w:p>
      </w:docPartBody>
    </w:docPart>
    <w:docPart>
      <w:docPartPr>
        <w:name w:val="FA852F13144747D7BC84DEC8E82E487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21CE7C30-E4D3-41AB-9D7C-A04E915F6C68}"/>
      </w:docPartPr>
      <w:docPartBody>
        <w:p w:rsidR="000C77BA" w:rsidRDefault="00C55132">
          <w:pPr>
            <w:pStyle w:val="FA852F13144747D7BC84DEC8E82E4879"/>
          </w:pPr>
          <w:r w:rsidRPr="00241491">
            <w:rPr>
              <w:rStyle w:val="a3"/>
              <w:rFonts w:cs="Times New Roman"/>
              <w:szCs w:val="28"/>
            </w:rPr>
            <w:t>Должность подписанта</w:t>
          </w:r>
        </w:p>
      </w:docPartBody>
    </w:docPart>
    <w:docPart>
      <w:docPartPr>
        <w:name w:val="1C874B8681EC474291087687B7B6DF3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F8346A6A-017A-4C8A-B8AA-20F7CCC454F9}"/>
      </w:docPartPr>
      <w:docPartBody>
        <w:p w:rsidR="000C77BA" w:rsidRDefault="00C55132">
          <w:pPr>
            <w:pStyle w:val="1C874B8681EC474291087687B7B6DF3A"/>
          </w:pPr>
          <w:r>
            <w:rPr>
              <w:rStyle w:val="a3"/>
              <w:rFonts w:cs="Times New Roman"/>
            </w:rPr>
            <w:t xml:space="preserve"> </w:t>
          </w:r>
        </w:p>
      </w:docPartBody>
    </w:docPart>
    <w:docPart>
      <w:docPartPr>
        <w:name w:val="8F70711D5824449AB60FC9B798CF3C5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B61D271-F54A-40E6-A717-F5AB31A01206}"/>
      </w:docPartPr>
      <w:docPartBody>
        <w:p w:rsidR="000C77BA" w:rsidRDefault="00C55132">
          <w:pPr>
            <w:pStyle w:val="8F70711D5824449AB60FC9B798CF3C5A"/>
          </w:pPr>
          <w:bookmarkStart w:id="0" w:name="stamp_PEP_signature"/>
          <w:r>
            <w:rPr>
              <w:rFonts w:cs="Times New Roman"/>
              <w:szCs w:val="28"/>
            </w:rPr>
            <w:t xml:space="preserve"> </w:t>
          </w:r>
          <w:bookmarkEnd w:id="0"/>
        </w:p>
      </w:docPartBody>
    </w:docPart>
    <w:docPart>
      <w:docPartPr>
        <w:name w:val="75062F960EA84F5EB0913288C3C4942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5149EF7-7078-4221-8791-55192294A351}"/>
      </w:docPartPr>
      <w:docPartBody>
        <w:p w:rsidR="000C77BA" w:rsidRDefault="00C55132">
          <w:pPr>
            <w:pStyle w:val="75062F960EA84F5EB0913288C3C4942E"/>
          </w:pPr>
          <w:r w:rsidRPr="00241491">
            <w:rPr>
              <w:rStyle w:val="a3"/>
              <w:rFonts w:cs="Times New Roman"/>
              <w:szCs w:val="28"/>
            </w:rPr>
            <w:t>И.О. Фамилия</w:t>
          </w:r>
        </w:p>
      </w:docPartBody>
    </w:docPart>
    <w:docPart>
      <w:docPartPr>
        <w:name w:val="59E6D86BA36440A3B40F7FDA9BEF42B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F797D1-FB0F-4152-8849-567F634FA248}"/>
      </w:docPartPr>
      <w:docPartBody>
        <w:p w:rsidR="000C77BA" w:rsidRDefault="00C55132">
          <w:pPr>
            <w:pStyle w:val="59E6D86BA36440A3B40F7FDA9BEF42B8"/>
          </w:pPr>
          <w:r>
            <w:rPr>
              <w:rStyle w:val="a3"/>
              <w:rFonts w:cs="Times New Roman"/>
              <w:szCs w:val="28"/>
            </w:rPr>
            <w:t>Фамилия Имя Отчество исполнителя</w:t>
          </w:r>
        </w:p>
      </w:docPartBody>
    </w:docPart>
    <w:docPart>
      <w:docPartPr>
        <w:name w:val="66E49B72C5A64CA98DC356ED2DAD145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055A777-12EC-4D8E-A743-8A0894DBAB9D}"/>
      </w:docPartPr>
      <w:docPartBody>
        <w:p w:rsidR="000C77BA" w:rsidRDefault="00C55132">
          <w:pPr>
            <w:pStyle w:val="66E49B72C5A64CA98DC356ED2DAD1456"/>
          </w:pPr>
          <w:r w:rsidRPr="003B3255">
            <w:rPr>
              <w:rStyle w:val="a3"/>
              <w:rFonts w:cs="Times New Roman"/>
              <w:szCs w:val="28"/>
            </w:rPr>
            <w:t>код</w:t>
          </w:r>
        </w:p>
      </w:docPartBody>
    </w:docPart>
    <w:docPart>
      <w:docPartPr>
        <w:name w:val="3337CAACA7F54642BECD32ED177C2CB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918661-5728-418C-8804-2B01F17BA0BC}"/>
      </w:docPartPr>
      <w:docPartBody>
        <w:p w:rsidR="000C77BA" w:rsidRDefault="00C55132">
          <w:pPr>
            <w:pStyle w:val="3337CAACA7F54642BECD32ED177C2CBD"/>
          </w:pPr>
          <w:r>
            <w:rPr>
              <w:rStyle w:val="a3"/>
              <w:rFonts w:cs="Times New Roman"/>
              <w:szCs w:val="28"/>
            </w:rPr>
            <w:t>номер телефона исполнителя</w:t>
          </w:r>
        </w:p>
      </w:docPartBody>
    </w:docPart>
    <w:docPart>
      <w:docPartPr>
        <w:name w:val="B02AE459E5C34325BE1167316104112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AA28E68-0ADB-453D-BA88-79DD23FD1795}"/>
      </w:docPartPr>
      <w:docPartBody>
        <w:p w:rsidR="000C77BA" w:rsidRDefault="007A4770" w:rsidP="007A4770">
          <w:pPr>
            <w:pStyle w:val="B02AE459E5C34325BE1167316104112A"/>
          </w:pPr>
          <w:r>
            <w:rPr>
              <w:rStyle w:val="a3"/>
              <w:rFonts w:cs="Times New Roman"/>
              <w:szCs w:val="28"/>
            </w:rPr>
            <w:t>З</w:t>
          </w:r>
          <w:r w:rsidRPr="00CE1035">
            <w:rPr>
              <w:rStyle w:val="a3"/>
              <w:rFonts w:cs="Times New Roman"/>
              <w:szCs w:val="28"/>
            </w:rPr>
            <w:t>аголовок письма (о чём письмо)</w:t>
          </w:r>
          <w:r>
            <w:rPr>
              <w:rStyle w:val="a3"/>
              <w:rFonts w:cs="Times New Roman"/>
              <w:szCs w:val="28"/>
            </w:rPr>
            <w:t xml:space="preserve"> начинается с предлога О (Об)</w:t>
          </w:r>
        </w:p>
      </w:docPartBody>
    </w:docPart>
    <w:docPart>
      <w:docPartPr>
        <w:name w:val="E7422E842FB5495B8E270B053C5DFC03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9F6176D-F062-4FFD-AEA7-303C2CA73A3E}"/>
      </w:docPartPr>
      <w:docPartBody>
        <w:p w:rsidR="000C77BA" w:rsidRDefault="007A4770" w:rsidP="007A4770">
          <w:pPr>
            <w:pStyle w:val="E7422E842FB5495B8E270B053C5DFC03"/>
          </w:pPr>
          <w:r w:rsidRPr="004921B9">
            <w:rPr>
              <w:color w:val="808080" w:themeColor="background1" w:themeShade="80"/>
            </w:rPr>
            <w:t>Выберите формат адресата вверху текущего блока или напечатайте его самостоятельно</w:t>
          </w:r>
        </w:p>
      </w:docPartBody>
    </w:docPart>
    <w:docPart>
      <w:docPartPr>
        <w:name w:val="57BBF43727B04F269EEC3DEF2393B99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5538E38-835E-4D6E-B5D9-FB209F9DF90B}"/>
      </w:docPartPr>
      <w:docPartBody>
        <w:p w:rsidR="000C77BA" w:rsidRDefault="007A4770" w:rsidP="007A4770">
          <w:pPr>
            <w:pStyle w:val="57BBF43727B04F269EEC3DEF2393B99E"/>
          </w:pPr>
          <w:r w:rsidRPr="004921B9">
            <w:rPr>
              <w:color w:val="808080" w:themeColor="background1" w:themeShade="80"/>
            </w:rPr>
            <w:t>Выберите формат адресата вверху текущего блока или напечатайте его самостоятельно</w:t>
          </w:r>
        </w:p>
      </w:docPartBody>
    </w:docPart>
    <w:docPart>
      <w:docPartPr>
        <w:name w:val="7CEA6A97F9F34010B804E55E444968C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459ED40-ABD1-445B-8DF8-D86C7E7D2FAE}"/>
      </w:docPartPr>
      <w:docPartBody>
        <w:p w:rsidR="0014549B" w:rsidRDefault="00404554" w:rsidP="00404554">
          <w:pPr>
            <w:pStyle w:val="7CEA6A97F9F34010B804E55E444968C4"/>
          </w:pPr>
          <w:r w:rsidRPr="004921B9">
            <w:rPr>
              <w:color w:val="808080" w:themeColor="background1" w:themeShade="80"/>
            </w:rPr>
            <w:t>Выберите формат адресата вверху текущего блока или напечатайте его самостоятельно</w:t>
          </w:r>
        </w:p>
      </w:docPartBody>
    </w:docPart>
    <w:docPart>
      <w:docPartPr>
        <w:name w:val="7FBF4BBBF1884C1EB7158CD9E22A40F1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1C5FFD7-6B3D-4AEC-897A-096FF7799CB6}"/>
      </w:docPartPr>
      <w:docPartBody>
        <w:p w:rsidR="00220556" w:rsidRDefault="009447CD" w:rsidP="009447CD">
          <w:pPr>
            <w:pStyle w:val="7FBF4BBBF1884C1EB7158CD9E22A40F1"/>
          </w:pPr>
          <w:r w:rsidRPr="004921B9">
            <w:rPr>
              <w:color w:val="808080" w:themeColor="background1" w:themeShade="80"/>
            </w:rPr>
            <w:t>Выберите формат адресата вверху текущего блока или напечатайте его самостоятельно</w:t>
          </w:r>
        </w:p>
      </w:docPartBody>
    </w:docPart>
    <w:docPart>
      <w:docPartPr>
        <w:name w:val="94AC30AAEEC7436595899482909E0BC5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0D21F5-9864-4E91-8E19-613B691B91BB}"/>
      </w:docPartPr>
      <w:docPartBody>
        <w:p w:rsidR="009B4DAD" w:rsidRDefault="00220556" w:rsidP="00220556">
          <w:pPr>
            <w:pStyle w:val="94AC30AAEEC7436595899482909E0BC5"/>
          </w:pPr>
          <w:r>
            <w:rPr>
              <w:color w:val="808080" w:themeColor="background1" w:themeShade="80"/>
            </w:rPr>
            <w:t>Выберите формат адресата вверху текущего блока или напечатайте его самостоятельно</w:t>
          </w:r>
        </w:p>
      </w:docPartBody>
    </w:docPart>
    <w:docPart>
      <w:docPartPr>
        <w:name w:val="CB67A0B28E3D4F5B9CD0B6BFC6DCD76E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FDCD2F3-DE20-4EEB-9E50-1EBE0C5EDD4F}"/>
      </w:docPartPr>
      <w:docPartBody>
        <w:p w:rsidR="00811D15" w:rsidRDefault="00811D15" w:rsidP="00811D15">
          <w:pPr>
            <w:pStyle w:val="CB67A0B28E3D4F5B9CD0B6BFC6DCD76E"/>
          </w:pPr>
          <w:r w:rsidRPr="009149A1">
            <w:rPr>
              <w:rStyle w:val="a3"/>
              <w:rFonts w:cs="Times New Roman"/>
              <w:szCs w:val="28"/>
            </w:rPr>
            <w:t>Текст письма</w:t>
          </w:r>
        </w:p>
      </w:docPartBody>
    </w:docPart>
    <w:docPart>
      <w:docPartPr>
        <w:name w:val="4FED4B60369B4FA3A53B4768251FCD3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8D61EDA2-0CD7-454B-8144-5B40A5D8D55C}"/>
      </w:docPartPr>
      <w:docPartBody>
        <w:p w:rsidR="006D6FAF" w:rsidRDefault="0057640B" w:rsidP="0057640B">
          <w:pPr>
            <w:pStyle w:val="4FED4B60369B4FA3A53B4768251FCD3F"/>
          </w:pPr>
          <w:r w:rsidRPr="00D166E4">
            <w:rPr>
              <w:rStyle w:val="a3"/>
              <w:rFonts w:cs="Times New Roman"/>
              <w:szCs w:val="28"/>
            </w:rPr>
            <w:t>Уважаемый(ая) Имя Отчество!</w:t>
          </w:r>
        </w:p>
      </w:docPartBody>
    </w:docPart>
    <w:docPart>
      <w:docPartPr>
        <w:name w:val="BA855D3FE32F46DCBDBA2A2DF6BC40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452A9DE-5824-4BAD-8D0D-E651DE1623A5}"/>
      </w:docPartPr>
      <w:docPartBody>
        <w:p w:rsidR="006D6FAF" w:rsidRDefault="0057640B" w:rsidP="0057640B">
          <w:pPr>
            <w:pStyle w:val="BA855D3FE32F46DCBDBA2A2DF6BC409C"/>
          </w:pPr>
          <w:r w:rsidRPr="009149A1">
            <w:rPr>
              <w:rStyle w:val="a3"/>
              <w:rFonts w:cs="Times New Roman"/>
              <w:szCs w:val="28"/>
            </w:rPr>
            <w:t>Текст письма</w:t>
          </w:r>
        </w:p>
      </w:docPartBody>
    </w:docPart>
    <w:docPart>
      <w:docPartPr>
        <w:name w:val="0F0E3341BA1B4EC6A0BB3D7179241E1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2DF1814-2CE2-4FD4-AE98-8E9AD8F7022A}"/>
      </w:docPartPr>
      <w:docPartBody>
        <w:p w:rsidR="006D6FAF" w:rsidRDefault="0057640B" w:rsidP="0057640B">
          <w:pPr>
            <w:pStyle w:val="0F0E3341BA1B4EC6A0BB3D7179241E10"/>
          </w:pPr>
          <w:r w:rsidRPr="009149A1">
            <w:rPr>
              <w:rStyle w:val="a3"/>
              <w:rFonts w:cs="Times New Roman"/>
              <w:szCs w:val="28"/>
            </w:rPr>
            <w:t>Текст письма</w:t>
          </w:r>
        </w:p>
      </w:docPartBody>
    </w:docPart>
    <w:docPart>
      <w:docPartPr>
        <w:name w:val="9EED99AB394843ABAD0477C509DAD14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5CEB71-64CB-4C50-9A5D-6F8D9BA4C129}"/>
      </w:docPartPr>
      <w:docPartBody>
        <w:p w:rsidR="006D6FAF" w:rsidRDefault="0057640B" w:rsidP="0057640B">
          <w:pPr>
            <w:pStyle w:val="9EED99AB394843ABAD0477C509DAD14B"/>
          </w:pPr>
          <w:r>
            <w:rPr>
              <w:rStyle w:val="a3"/>
              <w:rFonts w:cs="Times New Roman"/>
              <w:szCs w:val="28"/>
            </w:rPr>
            <w:t>З</w:t>
          </w:r>
          <w:r w:rsidRPr="00CE1035">
            <w:rPr>
              <w:rStyle w:val="a3"/>
              <w:rFonts w:cs="Times New Roman"/>
              <w:szCs w:val="28"/>
            </w:rPr>
            <w:t>аголовок письма (о чём письмо)</w:t>
          </w:r>
          <w:r>
            <w:rPr>
              <w:rStyle w:val="a3"/>
              <w:rFonts w:cs="Times New Roman"/>
              <w:szCs w:val="28"/>
            </w:rPr>
            <w:t xml:space="preserve"> начинается с предлога О (Об)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A4770"/>
    <w:rsid w:val="00024941"/>
    <w:rsid w:val="000C77BA"/>
    <w:rsid w:val="0014549B"/>
    <w:rsid w:val="001555BB"/>
    <w:rsid w:val="00220556"/>
    <w:rsid w:val="00344C2B"/>
    <w:rsid w:val="00404554"/>
    <w:rsid w:val="00542F5B"/>
    <w:rsid w:val="005520A3"/>
    <w:rsid w:val="0057640B"/>
    <w:rsid w:val="00694143"/>
    <w:rsid w:val="006D6FAF"/>
    <w:rsid w:val="006F603F"/>
    <w:rsid w:val="007A4770"/>
    <w:rsid w:val="007B335F"/>
    <w:rsid w:val="007D4CCE"/>
    <w:rsid w:val="00811D15"/>
    <w:rsid w:val="00921102"/>
    <w:rsid w:val="009447CD"/>
    <w:rsid w:val="009B4DAD"/>
    <w:rsid w:val="00BC3536"/>
    <w:rsid w:val="00C55132"/>
    <w:rsid w:val="00CD0F45"/>
    <w:rsid w:val="00E33DC5"/>
    <w:rsid w:val="00ED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57640B"/>
    <w:rPr>
      <w:color w:val="808080"/>
    </w:rPr>
  </w:style>
  <w:style w:type="paragraph" w:customStyle="1" w:styleId="7274FFCE8FC84682BE71BB20B2821705">
    <w:name w:val="7274FFCE8FC84682BE71BB20B2821705"/>
  </w:style>
  <w:style w:type="paragraph" w:customStyle="1" w:styleId="6773C69AADED4CC8ABF1B7DDAFD63360">
    <w:name w:val="6773C69AADED4CC8ABF1B7DDAFD63360"/>
  </w:style>
  <w:style w:type="paragraph" w:customStyle="1" w:styleId="777ECF23B3AB4441ACC155A60C01A6FD">
    <w:name w:val="777ECF23B3AB4441ACC155A60C01A6FD"/>
  </w:style>
  <w:style w:type="paragraph" w:customStyle="1" w:styleId="319F0A5DCBE6427C99ADD83237CF4B25">
    <w:name w:val="319F0A5DCBE6427C99ADD83237CF4B25"/>
  </w:style>
  <w:style w:type="paragraph" w:customStyle="1" w:styleId="6597AC79086D480CBFE939934435B61B">
    <w:name w:val="6597AC79086D480CBFE939934435B61B"/>
  </w:style>
  <w:style w:type="paragraph" w:customStyle="1" w:styleId="DB451D0599B3475E8973E796F3E3E7FE">
    <w:name w:val="DB451D0599B3475E8973E796F3E3E7FE"/>
  </w:style>
  <w:style w:type="paragraph" w:customStyle="1" w:styleId="70325CB735DA4271A3ED809FD09D513A">
    <w:name w:val="70325CB735DA4271A3ED809FD09D513A"/>
  </w:style>
  <w:style w:type="paragraph" w:customStyle="1" w:styleId="EB0D12015D414B6E950141EBE6090CED">
    <w:name w:val="EB0D12015D414B6E950141EBE6090CED"/>
  </w:style>
  <w:style w:type="paragraph" w:customStyle="1" w:styleId="AD914D33AE3F424786D0A5B2A9C91854">
    <w:name w:val="AD914D33AE3F424786D0A5B2A9C91854"/>
  </w:style>
  <w:style w:type="paragraph" w:customStyle="1" w:styleId="80664FB01CB54AADB09C4E82656BBB4E">
    <w:name w:val="80664FB01CB54AADB09C4E82656BBB4E"/>
  </w:style>
  <w:style w:type="paragraph" w:customStyle="1" w:styleId="CB88F51771D949B0885F9C39445BB0E2">
    <w:name w:val="CB88F51771D949B0885F9C39445BB0E2"/>
  </w:style>
  <w:style w:type="paragraph" w:customStyle="1" w:styleId="604CC8F141634212BF4CA3DEB6F18438">
    <w:name w:val="604CC8F141634212BF4CA3DEB6F18438"/>
  </w:style>
  <w:style w:type="paragraph" w:customStyle="1" w:styleId="CB67A0B28E3D4F5B9CD0B6BFC6DCD76E">
    <w:name w:val="CB67A0B28E3D4F5B9CD0B6BFC6DCD76E"/>
    <w:rsid w:val="00811D15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A852F13144747D7BC84DEC8E82E4879">
    <w:name w:val="FA852F13144747D7BC84DEC8E82E4879"/>
  </w:style>
  <w:style w:type="paragraph" w:customStyle="1" w:styleId="1C874B8681EC474291087687B7B6DF3A">
    <w:name w:val="1C874B8681EC474291087687B7B6DF3A"/>
  </w:style>
  <w:style w:type="paragraph" w:customStyle="1" w:styleId="8F70711D5824449AB60FC9B798CF3C5A">
    <w:name w:val="8F70711D5824449AB60FC9B798CF3C5A"/>
  </w:style>
  <w:style w:type="paragraph" w:customStyle="1" w:styleId="75062F960EA84F5EB0913288C3C4942E">
    <w:name w:val="75062F960EA84F5EB0913288C3C4942E"/>
  </w:style>
  <w:style w:type="paragraph" w:customStyle="1" w:styleId="59E6D86BA36440A3B40F7FDA9BEF42B8">
    <w:name w:val="59E6D86BA36440A3B40F7FDA9BEF42B8"/>
  </w:style>
  <w:style w:type="paragraph" w:customStyle="1" w:styleId="66E49B72C5A64CA98DC356ED2DAD1456">
    <w:name w:val="66E49B72C5A64CA98DC356ED2DAD1456"/>
  </w:style>
  <w:style w:type="paragraph" w:customStyle="1" w:styleId="3337CAACA7F54642BECD32ED177C2CBD">
    <w:name w:val="3337CAACA7F54642BECD32ED177C2CBD"/>
  </w:style>
  <w:style w:type="paragraph" w:customStyle="1" w:styleId="B02AE459E5C34325BE1167316104112A">
    <w:name w:val="B02AE459E5C34325BE1167316104112A"/>
    <w:rsid w:val="007A4770"/>
  </w:style>
  <w:style w:type="paragraph" w:customStyle="1" w:styleId="E7422E842FB5495B8E270B053C5DFC03">
    <w:name w:val="E7422E842FB5495B8E270B053C5DFC03"/>
    <w:rsid w:val="007A4770"/>
  </w:style>
  <w:style w:type="paragraph" w:customStyle="1" w:styleId="57BBF43727B04F269EEC3DEF2393B99E">
    <w:name w:val="57BBF43727B04F269EEC3DEF2393B99E"/>
    <w:rsid w:val="007A4770"/>
  </w:style>
  <w:style w:type="paragraph" w:customStyle="1" w:styleId="7CEA6A97F9F34010B804E55E444968C4">
    <w:name w:val="7CEA6A97F9F34010B804E55E444968C4"/>
    <w:rsid w:val="00404554"/>
  </w:style>
  <w:style w:type="paragraph" w:customStyle="1" w:styleId="7FBF4BBBF1884C1EB7158CD9E22A40F1">
    <w:name w:val="7FBF4BBBF1884C1EB7158CD9E22A40F1"/>
    <w:rsid w:val="009447CD"/>
  </w:style>
  <w:style w:type="paragraph" w:customStyle="1" w:styleId="94AC30AAEEC7436595899482909E0BC5">
    <w:name w:val="94AC30AAEEC7436595899482909E0BC5"/>
    <w:rsid w:val="00220556"/>
  </w:style>
  <w:style w:type="paragraph" w:customStyle="1" w:styleId="4FED4B60369B4FA3A53B4768251FCD3F">
    <w:name w:val="4FED4B60369B4FA3A53B4768251FCD3F"/>
    <w:rsid w:val="0057640B"/>
  </w:style>
  <w:style w:type="paragraph" w:customStyle="1" w:styleId="BA855D3FE32F46DCBDBA2A2DF6BC409C">
    <w:name w:val="BA855D3FE32F46DCBDBA2A2DF6BC409C"/>
    <w:rsid w:val="0057640B"/>
  </w:style>
  <w:style w:type="paragraph" w:customStyle="1" w:styleId="0F0E3341BA1B4EC6A0BB3D7179241E10">
    <w:name w:val="0F0E3341BA1B4EC6A0BB3D7179241E10"/>
    <w:rsid w:val="0057640B"/>
  </w:style>
  <w:style w:type="paragraph" w:customStyle="1" w:styleId="9EED99AB394843ABAD0477C509DAD14B">
    <w:name w:val="9EED99AB394843ABAD0477C509DAD14B"/>
    <w:rsid w:val="005764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txDef>
      <a:spPr>
        <a:solidFill>
          <a:schemeClr val="lt1"/>
        </a:solidFill>
        <a:ln w="6350">
          <a:noFill/>
        </a:ln>
      </a:spPr>
      <a:bodyPr wrap="square" tIns="0" bIns="0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B8760F-0C89-4BD5-87F7-514721EC00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Бланк письма Северск</Template>
  <TotalTime>0</TotalTime>
  <Pages>1</Pages>
  <Words>145</Words>
  <Characters>832</Characters>
  <Application>Microsoft Office Word</Application>
  <DocSecurity>0</DocSecurity>
  <Lines>6</Lines>
  <Paragraphs>1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Голынская Татьяна Борисовна</dc:creator>
  <cp:keywords/>
  <dc:description/>
  <cp:lastModifiedBy>Администратор</cp:lastModifiedBy>
  <cp:revision>4</cp:revision>
  <cp:lastPrinted>2026-04-10T07:46:00Z</cp:lastPrinted>
  <dcterms:created xsi:type="dcterms:W3CDTF">2026-05-14T01:58:00Z</dcterms:created>
  <dcterms:modified xsi:type="dcterms:W3CDTF">2026-05-14T02:09:00Z</dcterms:modified>
</cp:coreProperties>
</file>